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173"/>
        <w:gridCol w:w="3239"/>
      </w:tblGrid>
      <w:tr w:rsidR="00493D98" w:rsidRPr="008B6AE4" w14:paraId="53C96EF4" w14:textId="77777777" w:rsidTr="005E51A0">
        <w:trPr>
          <w:trHeight w:val="568"/>
        </w:trPr>
        <w:tc>
          <w:tcPr>
            <w:tcW w:w="6173" w:type="dxa"/>
            <w:shd w:val="clear" w:color="auto" w:fill="auto"/>
            <w:vAlign w:val="center"/>
          </w:tcPr>
          <w:p w14:paraId="146B9455" w14:textId="77777777" w:rsidR="00CF6F29" w:rsidRPr="00CF6F29" w:rsidRDefault="00CF6F29">
            <w:pPr>
              <w:pStyle w:val="Arialboldadresse"/>
              <w:snapToGrid w:val="0"/>
              <w:ind w:firstLine="0"/>
              <w:rPr>
                <w:sz w:val="22"/>
                <w:szCs w:val="20"/>
                <w:lang w:val="en-GB"/>
              </w:rPr>
            </w:pPr>
            <w:r w:rsidRPr="00CF6F29">
              <w:rPr>
                <w:sz w:val="22"/>
                <w:szCs w:val="20"/>
                <w:lang w:val="en-GB"/>
              </w:rPr>
              <w:t>Mini Project</w:t>
            </w:r>
          </w:p>
          <w:p w14:paraId="59779FEC" w14:textId="6B6ECAEB" w:rsidR="00493D98" w:rsidRPr="00CF6F29" w:rsidRDefault="00CF6F29">
            <w:pPr>
              <w:pStyle w:val="Arialboldadresse"/>
              <w:snapToGrid w:val="0"/>
              <w:ind w:firstLine="0"/>
              <w:rPr>
                <w:b w:val="0"/>
                <w:bCs/>
                <w:lang w:val="en-GB"/>
              </w:rPr>
            </w:pPr>
            <w:r w:rsidRPr="00CF6F29">
              <w:rPr>
                <w:b w:val="0"/>
                <w:bCs/>
                <w:lang w:val="en-GB"/>
              </w:rPr>
              <w:t>Control station with a collaborative robot controlled by PLC</w:t>
            </w:r>
          </w:p>
        </w:tc>
        <w:tc>
          <w:tcPr>
            <w:tcW w:w="3239" w:type="dxa"/>
            <w:shd w:val="clear" w:color="auto" w:fill="auto"/>
            <w:vAlign w:val="center"/>
          </w:tcPr>
          <w:p w14:paraId="5D3EF853" w14:textId="77777777" w:rsidR="00493D98" w:rsidRPr="002C3E9B" w:rsidRDefault="00493D98">
            <w:pPr>
              <w:pStyle w:val="Arialbold"/>
              <w:snapToGrid w:val="0"/>
              <w:ind w:firstLine="0"/>
              <w:rPr>
                <w:lang w:val="en-GB"/>
              </w:rPr>
            </w:pPr>
          </w:p>
        </w:tc>
      </w:tr>
      <w:tr w:rsidR="00C05C27" w:rsidRPr="002C3E9B" w14:paraId="30042EB0" w14:textId="77777777" w:rsidTr="00A200BD">
        <w:trPr>
          <w:trHeight w:val="794"/>
        </w:trPr>
        <w:tc>
          <w:tcPr>
            <w:tcW w:w="6173" w:type="dxa"/>
            <w:shd w:val="clear" w:color="auto" w:fill="auto"/>
            <w:vAlign w:val="center"/>
          </w:tcPr>
          <w:p w14:paraId="65430CE1" w14:textId="4013CE1E" w:rsidR="0083285D" w:rsidRPr="002C3E9B" w:rsidRDefault="008D66B8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  <w:r>
              <w:rPr>
                <w:lang w:val="en-GB"/>
              </w:rPr>
              <w:t>Team</w:t>
            </w:r>
            <w:r w:rsidR="00E34105">
              <w:rPr>
                <w:lang w:val="en-GB"/>
              </w:rPr>
              <w:t xml:space="preserve"> </w:t>
            </w:r>
            <w:r w:rsidR="00C05C27">
              <w:rPr>
                <w:lang w:val="en-GB"/>
              </w:rPr>
              <w:t>member</w:t>
            </w:r>
            <w:r w:rsidR="00E34105">
              <w:rPr>
                <w:lang w:val="en-GB"/>
              </w:rPr>
              <w:t>s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540"/>
              <w:gridCol w:w="1541"/>
              <w:gridCol w:w="1541"/>
              <w:gridCol w:w="1541"/>
            </w:tblGrid>
            <w:tr w:rsidR="0083285D" w:rsidRPr="00660947" w14:paraId="6C3BA9EC" w14:textId="77777777" w:rsidTr="00660947">
              <w:tc>
                <w:tcPr>
                  <w:tcW w:w="1540" w:type="dxa"/>
                </w:tcPr>
                <w:p w14:paraId="2DD2CCC9" w14:textId="0181E49A" w:rsidR="0083285D" w:rsidRPr="00660947" w:rsidRDefault="00660947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660947">
                    <w:rPr>
                      <w:b w:val="0"/>
                      <w:bCs/>
                      <w:lang w:val="en-GB"/>
                    </w:rPr>
                    <w:t>Last name</w:t>
                  </w:r>
                </w:p>
              </w:tc>
              <w:tc>
                <w:tcPr>
                  <w:tcW w:w="1541" w:type="dxa"/>
                </w:tcPr>
                <w:p w14:paraId="0B07055A" w14:textId="774A2F09" w:rsidR="0083285D" w:rsidRPr="00660947" w:rsidRDefault="00660947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660947">
                    <w:rPr>
                      <w:b w:val="0"/>
                      <w:bCs/>
                      <w:lang w:val="en-GB"/>
                    </w:rPr>
                    <w:t>First name</w:t>
                  </w:r>
                </w:p>
              </w:tc>
              <w:tc>
                <w:tcPr>
                  <w:tcW w:w="1541" w:type="dxa"/>
                </w:tcPr>
                <w:p w14:paraId="2765085E" w14:textId="5C7089D4" w:rsidR="0083285D" w:rsidRPr="00660947" w:rsidRDefault="00660947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660947">
                    <w:rPr>
                      <w:b w:val="0"/>
                      <w:bCs/>
                      <w:lang w:val="en-GB"/>
                    </w:rPr>
                    <w:t>Last name</w:t>
                  </w:r>
                </w:p>
              </w:tc>
              <w:tc>
                <w:tcPr>
                  <w:tcW w:w="1541" w:type="dxa"/>
                </w:tcPr>
                <w:p w14:paraId="69FEBA3D" w14:textId="78BBB808" w:rsidR="0083285D" w:rsidRPr="00660947" w:rsidRDefault="00660947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660947">
                    <w:rPr>
                      <w:b w:val="0"/>
                      <w:bCs/>
                      <w:lang w:val="en-GB"/>
                    </w:rPr>
                    <w:t>First name</w:t>
                  </w:r>
                </w:p>
              </w:tc>
            </w:tr>
            <w:tr w:rsidR="0083285D" w:rsidRPr="00660947" w14:paraId="0876B2A3" w14:textId="77777777" w:rsidTr="00E34105">
              <w:trPr>
                <w:trHeight w:val="492"/>
              </w:trPr>
              <w:tc>
                <w:tcPr>
                  <w:tcW w:w="1540" w:type="dxa"/>
                </w:tcPr>
                <w:p w14:paraId="47F2B4ED" w14:textId="77777777" w:rsidR="0083285D" w:rsidRPr="00660947" w:rsidRDefault="0083285D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1541" w:type="dxa"/>
                </w:tcPr>
                <w:p w14:paraId="4513BB0B" w14:textId="77777777" w:rsidR="0083285D" w:rsidRPr="00660947" w:rsidRDefault="0083285D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1541" w:type="dxa"/>
                </w:tcPr>
                <w:p w14:paraId="20FB71C2" w14:textId="77777777" w:rsidR="0083285D" w:rsidRPr="00660947" w:rsidRDefault="0083285D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1541" w:type="dxa"/>
                </w:tcPr>
                <w:p w14:paraId="6947F45E" w14:textId="77777777" w:rsidR="0083285D" w:rsidRPr="00660947" w:rsidRDefault="0083285D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</w:tr>
          </w:tbl>
          <w:p w14:paraId="58C150BD" w14:textId="26033CDF" w:rsidR="0083285D" w:rsidRPr="002C3E9B" w:rsidRDefault="0083285D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</w:p>
        </w:tc>
        <w:tc>
          <w:tcPr>
            <w:tcW w:w="3239" w:type="dxa"/>
            <w:shd w:val="clear" w:color="auto" w:fill="auto"/>
            <w:vAlign w:val="center"/>
          </w:tcPr>
          <w:p w14:paraId="0B434D96" w14:textId="32D624A8" w:rsidR="00C05C27" w:rsidRPr="002C3E9B" w:rsidRDefault="005C1ABF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  <w:r>
              <w:rPr>
                <w:lang w:val="en-GB"/>
              </w:rPr>
              <w:t>Students</w:t>
            </w:r>
          </w:p>
        </w:tc>
      </w:tr>
      <w:tr w:rsidR="003850EE" w:rsidRPr="002C3E9B" w14:paraId="67AD5882" w14:textId="77777777" w:rsidTr="00A200BD">
        <w:trPr>
          <w:trHeight w:val="1134"/>
        </w:trPr>
        <w:tc>
          <w:tcPr>
            <w:tcW w:w="6173" w:type="dxa"/>
            <w:shd w:val="clear" w:color="auto" w:fill="auto"/>
            <w:vAlign w:val="center"/>
          </w:tcPr>
          <w:p w14:paraId="6B337277" w14:textId="77777777" w:rsidR="003850EE" w:rsidRPr="002C3E9B" w:rsidRDefault="003850EE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  <w:r w:rsidRPr="002C3E9B">
              <w:rPr>
                <w:lang w:val="en-GB"/>
              </w:rPr>
              <w:t>Prepared by: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054"/>
              <w:gridCol w:w="2054"/>
              <w:gridCol w:w="2055"/>
            </w:tblGrid>
            <w:tr w:rsidR="003850EE" w:rsidRPr="002C3E9B" w14:paraId="4071A495" w14:textId="77777777" w:rsidTr="00A200BD">
              <w:tc>
                <w:tcPr>
                  <w:tcW w:w="2054" w:type="dxa"/>
                </w:tcPr>
                <w:p w14:paraId="2FBB3505" w14:textId="77777777" w:rsidR="003850EE" w:rsidRPr="002C3E9B" w:rsidRDefault="003850EE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Name</w:t>
                  </w:r>
                </w:p>
              </w:tc>
              <w:tc>
                <w:tcPr>
                  <w:tcW w:w="2054" w:type="dxa"/>
                </w:tcPr>
                <w:p w14:paraId="3BEDC8F9" w14:textId="77777777" w:rsidR="003850EE" w:rsidRPr="002C3E9B" w:rsidRDefault="003850EE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Signature</w:t>
                  </w:r>
                </w:p>
              </w:tc>
              <w:tc>
                <w:tcPr>
                  <w:tcW w:w="2055" w:type="dxa"/>
                </w:tcPr>
                <w:p w14:paraId="2C43CF3A" w14:textId="77777777" w:rsidR="003850EE" w:rsidRPr="002C3E9B" w:rsidRDefault="003850EE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Date</w:t>
                  </w:r>
                </w:p>
              </w:tc>
            </w:tr>
            <w:tr w:rsidR="003850EE" w:rsidRPr="002C3E9B" w14:paraId="49DCBE33" w14:textId="77777777" w:rsidTr="00A200BD">
              <w:trPr>
                <w:trHeight w:val="507"/>
              </w:trPr>
              <w:tc>
                <w:tcPr>
                  <w:tcW w:w="2054" w:type="dxa"/>
                </w:tcPr>
                <w:p w14:paraId="62C3D107" w14:textId="77777777" w:rsidR="003850EE" w:rsidRPr="002C3E9B" w:rsidRDefault="003850EE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4" w:type="dxa"/>
                </w:tcPr>
                <w:p w14:paraId="0D36DEC6" w14:textId="77777777" w:rsidR="003850EE" w:rsidRPr="002C3E9B" w:rsidRDefault="003850EE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5" w:type="dxa"/>
                </w:tcPr>
                <w:p w14:paraId="0D0D149F" w14:textId="77777777" w:rsidR="003850EE" w:rsidRPr="002C3E9B" w:rsidRDefault="003850EE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</w:tr>
          </w:tbl>
          <w:p w14:paraId="34798B56" w14:textId="77777777" w:rsidR="003850EE" w:rsidRPr="002C3E9B" w:rsidRDefault="003850EE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</w:p>
        </w:tc>
        <w:tc>
          <w:tcPr>
            <w:tcW w:w="3239" w:type="dxa"/>
            <w:shd w:val="clear" w:color="auto" w:fill="auto"/>
            <w:vAlign w:val="center"/>
          </w:tcPr>
          <w:p w14:paraId="35E32FCB" w14:textId="04DC71B2" w:rsidR="003850EE" w:rsidRPr="002C3E9B" w:rsidRDefault="00C7299D" w:rsidP="00A200BD">
            <w:pPr>
              <w:pStyle w:val="Arialregular"/>
              <w:rPr>
                <w:b/>
                <w:lang w:val="en-GB"/>
              </w:rPr>
            </w:pPr>
            <w:r>
              <w:rPr>
                <w:b/>
                <w:lang w:val="en-GB"/>
              </w:rPr>
              <w:t>Supervisor</w:t>
            </w:r>
            <w:r w:rsidR="001F3FDD">
              <w:rPr>
                <w:b/>
                <w:lang w:val="en-GB"/>
              </w:rPr>
              <w:t xml:space="preserve"> </w:t>
            </w:r>
          </w:p>
        </w:tc>
      </w:tr>
      <w:tr w:rsidR="00891E1C" w:rsidRPr="002C3E9B" w14:paraId="5D9F99C0" w14:textId="77777777" w:rsidTr="00875C5F">
        <w:trPr>
          <w:trHeight w:val="1134"/>
        </w:trPr>
        <w:tc>
          <w:tcPr>
            <w:tcW w:w="6173" w:type="dxa"/>
            <w:shd w:val="clear" w:color="auto" w:fill="auto"/>
            <w:vAlign w:val="center"/>
          </w:tcPr>
          <w:p w14:paraId="24DA2EB6" w14:textId="77777777" w:rsidR="00891E1C" w:rsidRPr="002C3E9B" w:rsidRDefault="00891E1C" w:rsidP="00875C5F">
            <w:pPr>
              <w:pStyle w:val="Arialboldadresse"/>
              <w:snapToGrid w:val="0"/>
              <w:ind w:firstLine="0"/>
              <w:rPr>
                <w:lang w:val="en-GB"/>
              </w:rPr>
            </w:pPr>
            <w:r>
              <w:rPr>
                <w:lang w:val="en-GB"/>
              </w:rPr>
              <w:t>Controlled</w:t>
            </w:r>
            <w:r w:rsidRPr="002C3E9B">
              <w:rPr>
                <w:lang w:val="en-GB"/>
              </w:rPr>
              <w:t xml:space="preserve"> by: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054"/>
              <w:gridCol w:w="2054"/>
              <w:gridCol w:w="2055"/>
            </w:tblGrid>
            <w:tr w:rsidR="00891E1C" w:rsidRPr="002C3E9B" w14:paraId="5C2D9D7A" w14:textId="77777777" w:rsidTr="00875C5F">
              <w:tc>
                <w:tcPr>
                  <w:tcW w:w="2054" w:type="dxa"/>
                </w:tcPr>
                <w:p w14:paraId="613EC2C6" w14:textId="77777777" w:rsidR="00891E1C" w:rsidRPr="002C3E9B" w:rsidRDefault="00891E1C" w:rsidP="00875C5F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Name</w:t>
                  </w:r>
                </w:p>
              </w:tc>
              <w:tc>
                <w:tcPr>
                  <w:tcW w:w="2054" w:type="dxa"/>
                </w:tcPr>
                <w:p w14:paraId="3FC30AC9" w14:textId="77777777" w:rsidR="00891E1C" w:rsidRPr="002C3E9B" w:rsidRDefault="00891E1C" w:rsidP="00875C5F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Signature</w:t>
                  </w:r>
                </w:p>
              </w:tc>
              <w:tc>
                <w:tcPr>
                  <w:tcW w:w="2055" w:type="dxa"/>
                </w:tcPr>
                <w:p w14:paraId="3881873A" w14:textId="77777777" w:rsidR="00891E1C" w:rsidRPr="002C3E9B" w:rsidRDefault="00891E1C" w:rsidP="00875C5F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Date</w:t>
                  </w:r>
                </w:p>
              </w:tc>
            </w:tr>
            <w:tr w:rsidR="00891E1C" w:rsidRPr="002C3E9B" w14:paraId="5FF16930" w14:textId="77777777" w:rsidTr="00875C5F">
              <w:trPr>
                <w:trHeight w:val="507"/>
              </w:trPr>
              <w:tc>
                <w:tcPr>
                  <w:tcW w:w="2054" w:type="dxa"/>
                </w:tcPr>
                <w:p w14:paraId="5CFF3041" w14:textId="77777777" w:rsidR="00891E1C" w:rsidRPr="002C3E9B" w:rsidRDefault="00891E1C" w:rsidP="00875C5F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4" w:type="dxa"/>
                </w:tcPr>
                <w:p w14:paraId="44EB0CC6" w14:textId="77777777" w:rsidR="00891E1C" w:rsidRPr="002C3E9B" w:rsidRDefault="00891E1C" w:rsidP="00875C5F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5" w:type="dxa"/>
                </w:tcPr>
                <w:p w14:paraId="0855D5A2" w14:textId="77777777" w:rsidR="00891E1C" w:rsidRPr="002C3E9B" w:rsidRDefault="00891E1C" w:rsidP="00875C5F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</w:tr>
          </w:tbl>
          <w:p w14:paraId="4B5D3F43" w14:textId="77777777" w:rsidR="00891E1C" w:rsidRPr="002C3E9B" w:rsidRDefault="00891E1C" w:rsidP="00875C5F">
            <w:pPr>
              <w:pStyle w:val="Arialboldadresse"/>
              <w:snapToGrid w:val="0"/>
              <w:ind w:firstLine="0"/>
              <w:rPr>
                <w:lang w:val="en-GB"/>
              </w:rPr>
            </w:pPr>
          </w:p>
        </w:tc>
        <w:tc>
          <w:tcPr>
            <w:tcW w:w="3239" w:type="dxa"/>
            <w:shd w:val="clear" w:color="auto" w:fill="auto"/>
            <w:vAlign w:val="center"/>
          </w:tcPr>
          <w:p w14:paraId="5350CB99" w14:textId="77777777" w:rsidR="00891E1C" w:rsidRPr="002C3E9B" w:rsidRDefault="00891E1C" w:rsidP="00875C5F">
            <w:pPr>
              <w:pStyle w:val="Arialregular"/>
              <w:rPr>
                <w:b/>
                <w:lang w:val="en-GB"/>
              </w:rPr>
            </w:pPr>
            <w:r>
              <w:rPr>
                <w:b/>
                <w:lang w:val="en-GB"/>
              </w:rPr>
              <w:t>First team member</w:t>
            </w:r>
          </w:p>
        </w:tc>
      </w:tr>
      <w:tr w:rsidR="00891E1C" w:rsidRPr="002C3E9B" w14:paraId="45E5E5D3" w14:textId="77777777" w:rsidTr="00875C5F">
        <w:trPr>
          <w:trHeight w:val="1134"/>
        </w:trPr>
        <w:tc>
          <w:tcPr>
            <w:tcW w:w="6173" w:type="dxa"/>
            <w:shd w:val="clear" w:color="auto" w:fill="auto"/>
            <w:vAlign w:val="center"/>
          </w:tcPr>
          <w:p w14:paraId="4EDA4D8A" w14:textId="77777777" w:rsidR="00891E1C" w:rsidRPr="002C3E9B" w:rsidRDefault="00891E1C" w:rsidP="00875C5F">
            <w:pPr>
              <w:pStyle w:val="Arialboldadresse"/>
              <w:snapToGrid w:val="0"/>
              <w:ind w:firstLine="0"/>
              <w:rPr>
                <w:lang w:val="en-GB"/>
              </w:rPr>
            </w:pPr>
            <w:r>
              <w:rPr>
                <w:lang w:val="en-GB"/>
              </w:rPr>
              <w:t>Approved</w:t>
            </w:r>
            <w:r w:rsidRPr="002C3E9B">
              <w:rPr>
                <w:lang w:val="en-GB"/>
              </w:rPr>
              <w:t xml:space="preserve"> by: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054"/>
              <w:gridCol w:w="2054"/>
              <w:gridCol w:w="2055"/>
            </w:tblGrid>
            <w:tr w:rsidR="00891E1C" w:rsidRPr="002C3E9B" w14:paraId="713A24EC" w14:textId="77777777" w:rsidTr="00875C5F">
              <w:tc>
                <w:tcPr>
                  <w:tcW w:w="2054" w:type="dxa"/>
                </w:tcPr>
                <w:p w14:paraId="27DD8B77" w14:textId="77777777" w:rsidR="00891E1C" w:rsidRPr="002C3E9B" w:rsidRDefault="00891E1C" w:rsidP="00875C5F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Name</w:t>
                  </w:r>
                </w:p>
              </w:tc>
              <w:tc>
                <w:tcPr>
                  <w:tcW w:w="2054" w:type="dxa"/>
                </w:tcPr>
                <w:p w14:paraId="793C1005" w14:textId="77777777" w:rsidR="00891E1C" w:rsidRPr="002C3E9B" w:rsidRDefault="00891E1C" w:rsidP="00875C5F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Signature</w:t>
                  </w:r>
                </w:p>
              </w:tc>
              <w:tc>
                <w:tcPr>
                  <w:tcW w:w="2055" w:type="dxa"/>
                </w:tcPr>
                <w:p w14:paraId="103F8E13" w14:textId="77777777" w:rsidR="00891E1C" w:rsidRPr="002C3E9B" w:rsidRDefault="00891E1C" w:rsidP="00875C5F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Date</w:t>
                  </w:r>
                </w:p>
              </w:tc>
            </w:tr>
            <w:tr w:rsidR="00891E1C" w:rsidRPr="002C3E9B" w14:paraId="6A9C016F" w14:textId="77777777" w:rsidTr="00875C5F">
              <w:trPr>
                <w:trHeight w:val="495"/>
              </w:trPr>
              <w:tc>
                <w:tcPr>
                  <w:tcW w:w="2054" w:type="dxa"/>
                </w:tcPr>
                <w:p w14:paraId="5EA77083" w14:textId="77777777" w:rsidR="00891E1C" w:rsidRPr="002C3E9B" w:rsidRDefault="00891E1C" w:rsidP="00875C5F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4" w:type="dxa"/>
                </w:tcPr>
                <w:p w14:paraId="58943851" w14:textId="77777777" w:rsidR="00891E1C" w:rsidRPr="002C3E9B" w:rsidRDefault="00891E1C" w:rsidP="00875C5F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5" w:type="dxa"/>
                </w:tcPr>
                <w:p w14:paraId="49415663" w14:textId="77777777" w:rsidR="00891E1C" w:rsidRPr="002C3E9B" w:rsidRDefault="00891E1C" w:rsidP="00875C5F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</w:tr>
          </w:tbl>
          <w:p w14:paraId="7DEFE79F" w14:textId="77777777" w:rsidR="00891E1C" w:rsidRPr="002C3E9B" w:rsidRDefault="00891E1C" w:rsidP="00875C5F">
            <w:pPr>
              <w:pStyle w:val="Arialboldadresse"/>
              <w:snapToGrid w:val="0"/>
              <w:ind w:firstLine="0"/>
              <w:rPr>
                <w:lang w:val="en-GB"/>
              </w:rPr>
            </w:pPr>
          </w:p>
        </w:tc>
        <w:tc>
          <w:tcPr>
            <w:tcW w:w="3239" w:type="dxa"/>
            <w:shd w:val="clear" w:color="auto" w:fill="auto"/>
            <w:vAlign w:val="center"/>
          </w:tcPr>
          <w:p w14:paraId="7795B8F7" w14:textId="77777777" w:rsidR="00891E1C" w:rsidRPr="002C3E9B" w:rsidRDefault="00891E1C" w:rsidP="00875C5F">
            <w:pPr>
              <w:pStyle w:val="Arialregular"/>
              <w:rPr>
                <w:b/>
                <w:lang w:val="en-GB"/>
              </w:rPr>
            </w:pPr>
            <w:r>
              <w:rPr>
                <w:b/>
                <w:lang w:val="en-GB"/>
              </w:rPr>
              <w:t>Second team member</w:t>
            </w:r>
          </w:p>
        </w:tc>
      </w:tr>
      <w:tr w:rsidR="00493D98" w:rsidRPr="002C3E9B" w14:paraId="7EB0752C" w14:textId="77777777">
        <w:trPr>
          <w:trHeight w:val="1134"/>
        </w:trPr>
        <w:tc>
          <w:tcPr>
            <w:tcW w:w="6173" w:type="dxa"/>
            <w:shd w:val="clear" w:color="auto" w:fill="auto"/>
            <w:vAlign w:val="center"/>
          </w:tcPr>
          <w:p w14:paraId="5A04C029" w14:textId="286703B5" w:rsidR="006F76FD" w:rsidRPr="002C3E9B" w:rsidRDefault="00891E1C">
            <w:pPr>
              <w:pStyle w:val="Arialboldadresse"/>
              <w:snapToGrid w:val="0"/>
              <w:ind w:firstLine="0"/>
              <w:rPr>
                <w:lang w:val="en-GB"/>
              </w:rPr>
            </w:pPr>
            <w:r>
              <w:rPr>
                <w:lang w:val="en-GB"/>
              </w:rPr>
              <w:t>Tests results confirmed by</w:t>
            </w:r>
            <w:r w:rsidR="00CF6F29" w:rsidRPr="002C3E9B">
              <w:rPr>
                <w:lang w:val="en-GB"/>
              </w:rPr>
              <w:t>: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054"/>
              <w:gridCol w:w="2054"/>
              <w:gridCol w:w="2055"/>
            </w:tblGrid>
            <w:tr w:rsidR="006F76FD" w:rsidRPr="00891E1C" w14:paraId="53DA360E" w14:textId="77777777" w:rsidTr="006F76FD">
              <w:tc>
                <w:tcPr>
                  <w:tcW w:w="2054" w:type="dxa"/>
                </w:tcPr>
                <w:p w14:paraId="7ADB353B" w14:textId="39A9FCA0" w:rsidR="006F76FD" w:rsidRPr="002C3E9B" w:rsidRDefault="006F76F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Name</w:t>
                  </w:r>
                </w:p>
              </w:tc>
              <w:tc>
                <w:tcPr>
                  <w:tcW w:w="2054" w:type="dxa"/>
                </w:tcPr>
                <w:p w14:paraId="46961304" w14:textId="29F506EA" w:rsidR="006F76FD" w:rsidRPr="002C3E9B" w:rsidRDefault="00DE3E5C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Signature</w:t>
                  </w:r>
                </w:p>
              </w:tc>
              <w:tc>
                <w:tcPr>
                  <w:tcW w:w="2055" w:type="dxa"/>
                </w:tcPr>
                <w:p w14:paraId="06646097" w14:textId="2B20A1C6" w:rsidR="006F76FD" w:rsidRPr="002C3E9B" w:rsidRDefault="00DE3E5C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Date</w:t>
                  </w:r>
                </w:p>
              </w:tc>
            </w:tr>
            <w:tr w:rsidR="006F76FD" w:rsidRPr="00891E1C" w14:paraId="261A9495" w14:textId="77777777" w:rsidTr="00E34105">
              <w:trPr>
                <w:trHeight w:val="507"/>
              </w:trPr>
              <w:tc>
                <w:tcPr>
                  <w:tcW w:w="2054" w:type="dxa"/>
                </w:tcPr>
                <w:p w14:paraId="75588F93" w14:textId="77777777" w:rsidR="006F76FD" w:rsidRPr="002C3E9B" w:rsidRDefault="006F76F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4" w:type="dxa"/>
                </w:tcPr>
                <w:p w14:paraId="6188E818" w14:textId="77777777" w:rsidR="006F76FD" w:rsidRPr="002C3E9B" w:rsidRDefault="006F76F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5" w:type="dxa"/>
                </w:tcPr>
                <w:p w14:paraId="5C3CDDEC" w14:textId="77777777" w:rsidR="006F76FD" w:rsidRPr="002C3E9B" w:rsidRDefault="006F76F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</w:tr>
          </w:tbl>
          <w:p w14:paraId="71B26892" w14:textId="6B73F181" w:rsidR="00DB20CD" w:rsidRPr="002C3E9B" w:rsidRDefault="00DB20CD">
            <w:pPr>
              <w:pStyle w:val="Arialboldadresse"/>
              <w:snapToGrid w:val="0"/>
              <w:ind w:firstLine="0"/>
              <w:rPr>
                <w:lang w:val="en-GB"/>
              </w:rPr>
            </w:pPr>
          </w:p>
        </w:tc>
        <w:tc>
          <w:tcPr>
            <w:tcW w:w="3239" w:type="dxa"/>
            <w:shd w:val="clear" w:color="auto" w:fill="auto"/>
            <w:vAlign w:val="center"/>
          </w:tcPr>
          <w:p w14:paraId="350E3FC0" w14:textId="5316985F" w:rsidR="00493D98" w:rsidRPr="002C3E9B" w:rsidRDefault="00C7299D">
            <w:pPr>
              <w:pStyle w:val="Arialregular"/>
              <w:rPr>
                <w:b/>
                <w:lang w:val="en-GB"/>
              </w:rPr>
            </w:pPr>
            <w:r>
              <w:rPr>
                <w:b/>
                <w:lang w:val="en-GB"/>
              </w:rPr>
              <w:t>First</w:t>
            </w:r>
            <w:r w:rsidR="001F3FDD">
              <w:rPr>
                <w:b/>
                <w:lang w:val="en-GB"/>
              </w:rPr>
              <w:t xml:space="preserve"> team me</w:t>
            </w:r>
            <w:r w:rsidR="00FC58D1">
              <w:rPr>
                <w:b/>
                <w:lang w:val="en-GB"/>
              </w:rPr>
              <w:t>mber</w:t>
            </w:r>
          </w:p>
        </w:tc>
      </w:tr>
      <w:tr w:rsidR="00891E1C" w:rsidRPr="002C3E9B" w14:paraId="3B8C8253" w14:textId="77777777" w:rsidTr="00875C5F">
        <w:trPr>
          <w:trHeight w:val="1134"/>
        </w:trPr>
        <w:tc>
          <w:tcPr>
            <w:tcW w:w="6173" w:type="dxa"/>
            <w:shd w:val="clear" w:color="auto" w:fill="auto"/>
            <w:vAlign w:val="center"/>
          </w:tcPr>
          <w:p w14:paraId="1E3A5AA6" w14:textId="77777777" w:rsidR="00891E1C" w:rsidRPr="002C3E9B" w:rsidRDefault="00891E1C" w:rsidP="00875C5F">
            <w:pPr>
              <w:pStyle w:val="Arialboldadresse"/>
              <w:snapToGrid w:val="0"/>
              <w:ind w:firstLine="0"/>
              <w:rPr>
                <w:lang w:val="en-GB"/>
              </w:rPr>
            </w:pPr>
            <w:r>
              <w:rPr>
                <w:lang w:val="en-GB"/>
              </w:rPr>
              <w:t>Tests results</w:t>
            </w:r>
            <w:r w:rsidRPr="002C3E9B">
              <w:rPr>
                <w:lang w:val="en-GB"/>
              </w:rPr>
              <w:t xml:space="preserve"> </w:t>
            </w:r>
            <w:r>
              <w:rPr>
                <w:lang w:val="en-GB"/>
              </w:rPr>
              <w:t>confirmed by</w:t>
            </w:r>
            <w:r w:rsidRPr="002C3E9B">
              <w:rPr>
                <w:lang w:val="en-GB"/>
              </w:rPr>
              <w:t>: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054"/>
              <w:gridCol w:w="2054"/>
              <w:gridCol w:w="2055"/>
            </w:tblGrid>
            <w:tr w:rsidR="00891E1C" w:rsidRPr="00891E1C" w14:paraId="673A4113" w14:textId="77777777" w:rsidTr="00875C5F">
              <w:tc>
                <w:tcPr>
                  <w:tcW w:w="2054" w:type="dxa"/>
                </w:tcPr>
                <w:p w14:paraId="3FB45AB0" w14:textId="77777777" w:rsidR="00891E1C" w:rsidRPr="002C3E9B" w:rsidRDefault="00891E1C" w:rsidP="00875C5F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Name</w:t>
                  </w:r>
                </w:p>
              </w:tc>
              <w:tc>
                <w:tcPr>
                  <w:tcW w:w="2054" w:type="dxa"/>
                </w:tcPr>
                <w:p w14:paraId="0507D740" w14:textId="77777777" w:rsidR="00891E1C" w:rsidRPr="002C3E9B" w:rsidRDefault="00891E1C" w:rsidP="00875C5F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Signature</w:t>
                  </w:r>
                </w:p>
              </w:tc>
              <w:tc>
                <w:tcPr>
                  <w:tcW w:w="2055" w:type="dxa"/>
                </w:tcPr>
                <w:p w14:paraId="18D96667" w14:textId="77777777" w:rsidR="00891E1C" w:rsidRPr="002C3E9B" w:rsidRDefault="00891E1C" w:rsidP="00875C5F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Date</w:t>
                  </w:r>
                </w:p>
              </w:tc>
            </w:tr>
            <w:tr w:rsidR="00891E1C" w:rsidRPr="00891E1C" w14:paraId="6F58145B" w14:textId="77777777" w:rsidTr="00875C5F">
              <w:trPr>
                <w:trHeight w:val="495"/>
              </w:trPr>
              <w:tc>
                <w:tcPr>
                  <w:tcW w:w="2054" w:type="dxa"/>
                </w:tcPr>
                <w:p w14:paraId="40DF76EE" w14:textId="77777777" w:rsidR="00891E1C" w:rsidRPr="002C3E9B" w:rsidRDefault="00891E1C" w:rsidP="00875C5F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4" w:type="dxa"/>
                </w:tcPr>
                <w:p w14:paraId="57E25A0F" w14:textId="77777777" w:rsidR="00891E1C" w:rsidRPr="002C3E9B" w:rsidRDefault="00891E1C" w:rsidP="00875C5F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5" w:type="dxa"/>
                </w:tcPr>
                <w:p w14:paraId="21A5C3DF" w14:textId="77777777" w:rsidR="00891E1C" w:rsidRPr="002C3E9B" w:rsidRDefault="00891E1C" w:rsidP="00875C5F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</w:tr>
          </w:tbl>
          <w:p w14:paraId="2111D8CD" w14:textId="77777777" w:rsidR="00891E1C" w:rsidRPr="002C3E9B" w:rsidRDefault="00891E1C" w:rsidP="00875C5F">
            <w:pPr>
              <w:pStyle w:val="Arialboldadresse"/>
              <w:snapToGrid w:val="0"/>
              <w:ind w:firstLine="0"/>
              <w:rPr>
                <w:lang w:val="en-GB"/>
              </w:rPr>
            </w:pPr>
          </w:p>
        </w:tc>
        <w:tc>
          <w:tcPr>
            <w:tcW w:w="3239" w:type="dxa"/>
            <w:shd w:val="clear" w:color="auto" w:fill="auto"/>
            <w:vAlign w:val="center"/>
          </w:tcPr>
          <w:p w14:paraId="44B7001F" w14:textId="77777777" w:rsidR="00891E1C" w:rsidRPr="002C3E9B" w:rsidRDefault="00891E1C" w:rsidP="00875C5F">
            <w:pPr>
              <w:pStyle w:val="Arialregular"/>
              <w:rPr>
                <w:b/>
                <w:lang w:val="en-GB"/>
              </w:rPr>
            </w:pPr>
            <w:r>
              <w:rPr>
                <w:b/>
                <w:lang w:val="en-GB"/>
              </w:rPr>
              <w:t>Second team member</w:t>
            </w:r>
          </w:p>
        </w:tc>
      </w:tr>
      <w:tr w:rsidR="00A20644" w:rsidRPr="002C3E9B" w14:paraId="512CC802" w14:textId="77777777" w:rsidTr="00A200BD">
        <w:trPr>
          <w:trHeight w:val="1134"/>
        </w:trPr>
        <w:tc>
          <w:tcPr>
            <w:tcW w:w="6173" w:type="dxa"/>
            <w:shd w:val="clear" w:color="auto" w:fill="auto"/>
            <w:vAlign w:val="center"/>
          </w:tcPr>
          <w:p w14:paraId="4CE54FAA" w14:textId="4C0A1888" w:rsidR="00A20644" w:rsidRPr="002C3E9B" w:rsidRDefault="00891E1C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  <w:r>
              <w:rPr>
                <w:lang w:val="en-GB"/>
              </w:rPr>
              <w:t>Tests results</w:t>
            </w:r>
            <w:r w:rsidR="00A20644" w:rsidRPr="002C3E9B">
              <w:rPr>
                <w:lang w:val="en-GB"/>
              </w:rPr>
              <w:t xml:space="preserve"> </w:t>
            </w:r>
            <w:r w:rsidR="00FE78F3">
              <w:rPr>
                <w:lang w:val="en-GB"/>
              </w:rPr>
              <w:t>approved</w:t>
            </w:r>
            <w:r>
              <w:rPr>
                <w:lang w:val="en-GB"/>
              </w:rPr>
              <w:t xml:space="preserve"> by</w:t>
            </w:r>
            <w:r w:rsidR="00CF6F29" w:rsidRPr="002C3E9B">
              <w:rPr>
                <w:lang w:val="en-GB"/>
              </w:rPr>
              <w:t>: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054"/>
              <w:gridCol w:w="2054"/>
              <w:gridCol w:w="2055"/>
            </w:tblGrid>
            <w:tr w:rsidR="00A20644" w:rsidRPr="00891E1C" w14:paraId="360B23BE" w14:textId="77777777" w:rsidTr="00A200BD">
              <w:tc>
                <w:tcPr>
                  <w:tcW w:w="2054" w:type="dxa"/>
                </w:tcPr>
                <w:p w14:paraId="142DFA76" w14:textId="77777777" w:rsidR="00A20644" w:rsidRPr="002C3E9B" w:rsidRDefault="00A20644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Name</w:t>
                  </w:r>
                </w:p>
              </w:tc>
              <w:tc>
                <w:tcPr>
                  <w:tcW w:w="2054" w:type="dxa"/>
                </w:tcPr>
                <w:p w14:paraId="42EE4234" w14:textId="77777777" w:rsidR="00A20644" w:rsidRPr="002C3E9B" w:rsidRDefault="00A20644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Signature</w:t>
                  </w:r>
                </w:p>
              </w:tc>
              <w:tc>
                <w:tcPr>
                  <w:tcW w:w="2055" w:type="dxa"/>
                </w:tcPr>
                <w:p w14:paraId="496EADB7" w14:textId="77777777" w:rsidR="00A20644" w:rsidRPr="002C3E9B" w:rsidRDefault="00A20644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Date</w:t>
                  </w:r>
                </w:p>
              </w:tc>
            </w:tr>
            <w:tr w:rsidR="00A20644" w:rsidRPr="00891E1C" w14:paraId="0354816B" w14:textId="77777777" w:rsidTr="00E34105">
              <w:trPr>
                <w:trHeight w:val="495"/>
              </w:trPr>
              <w:tc>
                <w:tcPr>
                  <w:tcW w:w="2054" w:type="dxa"/>
                </w:tcPr>
                <w:p w14:paraId="6466F6D4" w14:textId="77777777" w:rsidR="00A20644" w:rsidRPr="002C3E9B" w:rsidRDefault="00A20644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4" w:type="dxa"/>
                </w:tcPr>
                <w:p w14:paraId="5D1815CE" w14:textId="77777777" w:rsidR="00A20644" w:rsidRPr="002C3E9B" w:rsidRDefault="00A20644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5" w:type="dxa"/>
                </w:tcPr>
                <w:p w14:paraId="0009642B" w14:textId="77777777" w:rsidR="00A20644" w:rsidRPr="002C3E9B" w:rsidRDefault="00A20644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</w:tr>
          </w:tbl>
          <w:p w14:paraId="5BF59766" w14:textId="77777777" w:rsidR="00A20644" w:rsidRPr="002C3E9B" w:rsidRDefault="00A20644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</w:p>
        </w:tc>
        <w:tc>
          <w:tcPr>
            <w:tcW w:w="3239" w:type="dxa"/>
            <w:shd w:val="clear" w:color="auto" w:fill="auto"/>
            <w:vAlign w:val="center"/>
          </w:tcPr>
          <w:p w14:paraId="77BE0E05" w14:textId="1591E8C1" w:rsidR="00A20644" w:rsidRPr="002C3E9B" w:rsidRDefault="00891E1C" w:rsidP="00A200BD">
            <w:pPr>
              <w:pStyle w:val="Arialregular"/>
              <w:rPr>
                <w:b/>
                <w:lang w:val="en-GB"/>
              </w:rPr>
            </w:pPr>
            <w:r>
              <w:rPr>
                <w:b/>
                <w:lang w:val="en-GB"/>
              </w:rPr>
              <w:t>Supervisor</w:t>
            </w:r>
          </w:p>
        </w:tc>
      </w:tr>
      <w:tr w:rsidR="00493D98" w:rsidRPr="002C3E9B" w14:paraId="18BBF4B7" w14:textId="77777777">
        <w:trPr>
          <w:trHeight w:val="680"/>
        </w:trPr>
        <w:tc>
          <w:tcPr>
            <w:tcW w:w="6173" w:type="dxa"/>
            <w:shd w:val="clear" w:color="auto" w:fill="auto"/>
          </w:tcPr>
          <w:p w14:paraId="25297FD1" w14:textId="0C07EDEB" w:rsidR="00493D98" w:rsidRPr="002C3E9B" w:rsidRDefault="005D069D">
            <w:pPr>
              <w:pStyle w:val="Arialboldadresse"/>
              <w:snapToGrid w:val="0"/>
              <w:ind w:firstLine="0"/>
              <w:rPr>
                <w:lang w:val="en-GB" w:eastAsia="ar-SA" w:bidi="ar-SA"/>
              </w:rPr>
            </w:pPr>
            <w:r w:rsidRPr="002C3E9B">
              <w:rPr>
                <w:noProof/>
                <w:lang w:val="en-GB"/>
              </w:rPr>
              <w:drawing>
                <wp:anchor distT="0" distB="0" distL="0" distR="0" simplePos="0" relativeHeight="251657728" behindDoc="1" locked="0" layoutInCell="1" allowOverlap="1" wp14:anchorId="23A30C41" wp14:editId="3AB34FC4">
                  <wp:simplePos x="0" y="0"/>
                  <wp:positionH relativeFrom="margin">
                    <wp:align>left</wp:align>
                  </wp:positionH>
                  <wp:positionV relativeFrom="line">
                    <wp:posOffset>0</wp:posOffset>
                  </wp:positionV>
                  <wp:extent cx="2717165" cy="29845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165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39" w:type="dxa"/>
            <w:shd w:val="clear" w:color="auto" w:fill="auto"/>
            <w:vAlign w:val="center"/>
          </w:tcPr>
          <w:p w14:paraId="441946BF" w14:textId="6009C6B9" w:rsidR="00493D98" w:rsidRPr="002C3E9B" w:rsidRDefault="00493D98">
            <w:pPr>
              <w:pStyle w:val="Arialregular"/>
              <w:rPr>
                <w:b/>
                <w:lang w:val="en-GB"/>
              </w:rPr>
            </w:pPr>
            <w:r w:rsidRPr="002C3E9B">
              <w:rPr>
                <w:lang w:val="en-GB"/>
              </w:rPr>
              <w:t xml:space="preserve">Sion, </w:t>
            </w:r>
            <w:r w:rsidR="00564C30">
              <w:rPr>
                <w:lang w:val="en-GB"/>
              </w:rPr>
              <w:t xml:space="preserve">April </w:t>
            </w:r>
            <w:r w:rsidR="003F5B23">
              <w:rPr>
                <w:lang w:val="en-GB"/>
              </w:rPr>
              <w:t>08</w:t>
            </w:r>
            <w:r w:rsidR="008D66B8">
              <w:rPr>
                <w:lang w:val="en-GB"/>
              </w:rPr>
              <w:t>,</w:t>
            </w:r>
            <w:r w:rsidRPr="002C3E9B">
              <w:rPr>
                <w:lang w:val="en-GB"/>
              </w:rPr>
              <w:t xml:space="preserve"> </w:t>
            </w:r>
            <w:r w:rsidR="008D66B8">
              <w:rPr>
                <w:lang w:val="en-GB"/>
              </w:rPr>
              <w:t>202</w:t>
            </w:r>
            <w:r w:rsidR="003F5B23">
              <w:rPr>
                <w:lang w:val="en-GB"/>
              </w:rPr>
              <w:t>2</w:t>
            </w:r>
          </w:p>
        </w:tc>
      </w:tr>
      <w:tr w:rsidR="00493D98" w:rsidRPr="002C3E9B" w14:paraId="5A37B628" w14:textId="77777777">
        <w:trPr>
          <w:trHeight w:val="1162"/>
        </w:trPr>
        <w:tc>
          <w:tcPr>
            <w:tcW w:w="6173" w:type="dxa"/>
            <w:shd w:val="clear" w:color="auto" w:fill="auto"/>
          </w:tcPr>
          <w:p w14:paraId="7AB912BF" w14:textId="36519B8D" w:rsidR="00493D98" w:rsidRPr="002C3E9B" w:rsidRDefault="00493D98">
            <w:pPr>
              <w:pStyle w:val="Arialboldtitre2"/>
              <w:spacing w:after="0"/>
              <w:rPr>
                <w:lang w:val="en-GB"/>
              </w:rPr>
            </w:pPr>
          </w:p>
          <w:p w14:paraId="291128EB" w14:textId="46A0DFE4" w:rsidR="005B5BB3" w:rsidRPr="007B06D4" w:rsidRDefault="00EE2357" w:rsidP="007B06D4">
            <w:pPr>
              <w:pStyle w:val="Arialboldadresse"/>
              <w:ind w:firstLine="0"/>
              <w:jc w:val="center"/>
              <w:rPr>
                <w:sz w:val="28"/>
                <w:szCs w:val="24"/>
                <w:lang w:val="en-GB"/>
              </w:rPr>
            </w:pPr>
            <w:r>
              <w:rPr>
                <w:sz w:val="28"/>
                <w:szCs w:val="24"/>
                <w:lang w:val="en-GB"/>
              </w:rPr>
              <w:t>Performance</w:t>
            </w:r>
            <w:r w:rsidR="00564C30">
              <w:rPr>
                <w:sz w:val="28"/>
                <w:szCs w:val="24"/>
                <w:lang w:val="en-GB"/>
              </w:rPr>
              <w:t xml:space="preserve"> </w:t>
            </w:r>
            <w:r w:rsidR="00864F11">
              <w:rPr>
                <w:sz w:val="28"/>
                <w:szCs w:val="24"/>
                <w:lang w:val="en-GB"/>
              </w:rPr>
              <w:t>Qualification</w:t>
            </w:r>
          </w:p>
        </w:tc>
        <w:tc>
          <w:tcPr>
            <w:tcW w:w="3239" w:type="dxa"/>
            <w:shd w:val="clear" w:color="auto" w:fill="auto"/>
          </w:tcPr>
          <w:p w14:paraId="125B78D8" w14:textId="77777777" w:rsidR="00493D98" w:rsidRPr="002C3E9B" w:rsidRDefault="00493D98">
            <w:pPr>
              <w:pStyle w:val="Arialboldadresse"/>
              <w:snapToGrid w:val="0"/>
              <w:ind w:firstLine="0"/>
              <w:rPr>
                <w:lang w:val="en-GB"/>
              </w:rPr>
            </w:pPr>
          </w:p>
        </w:tc>
      </w:tr>
    </w:tbl>
    <w:p w14:paraId="520BA418" w14:textId="104CE0E9" w:rsidR="00493D98" w:rsidRDefault="00493D98" w:rsidP="00276A46">
      <w:pPr>
        <w:pStyle w:val="Arialregularannexe"/>
        <w:rPr>
          <w:lang w:val="en-GB"/>
        </w:rPr>
      </w:pPr>
    </w:p>
    <w:p w14:paraId="3D4F9803" w14:textId="25268555" w:rsidR="00B8460B" w:rsidRPr="004D45CE" w:rsidRDefault="004D45CE" w:rsidP="004D45CE">
      <w:pPr>
        <w:pStyle w:val="Titre1"/>
        <w:rPr>
          <w:lang w:val="en-GB"/>
        </w:rPr>
      </w:pPr>
      <w:r w:rsidRPr="004D45CE">
        <w:rPr>
          <w:lang w:val="en-GB"/>
        </w:rPr>
        <w:t>The operator shall be able to abort the system with a software button 2.3</w:t>
      </w:r>
      <w:r w:rsidR="00F8243D" w:rsidRPr="004D45CE">
        <w:rPr>
          <w:lang w:val="en-GB"/>
        </w:rPr>
        <w:t>.</w:t>
      </w:r>
    </w:p>
    <w:tbl>
      <w:tblPr>
        <w:tblStyle w:val="Grilledutableau"/>
        <w:tblW w:w="9493" w:type="dxa"/>
        <w:tblLook w:val="04A0" w:firstRow="1" w:lastRow="0" w:firstColumn="1" w:lastColumn="0" w:noHBand="0" w:noVBand="1"/>
      </w:tblPr>
      <w:tblGrid>
        <w:gridCol w:w="793"/>
        <w:gridCol w:w="8700"/>
      </w:tblGrid>
      <w:tr w:rsidR="00367608" w:rsidRPr="007D32C9" w14:paraId="6ACAF1CD" w14:textId="17B3742A" w:rsidTr="00FB45D6">
        <w:tc>
          <w:tcPr>
            <w:tcW w:w="793" w:type="dxa"/>
            <w:shd w:val="clear" w:color="auto" w:fill="F7CAAC" w:themeFill="accent2" w:themeFillTint="66"/>
          </w:tcPr>
          <w:p w14:paraId="5C9E9B5E" w14:textId="646186ED" w:rsidR="00367608" w:rsidRPr="007D32C9" w:rsidRDefault="00AD2522" w:rsidP="000A3A9A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P</w:t>
            </w:r>
            <w:r w:rsidR="00367608">
              <w:rPr>
                <w:b/>
                <w:bCs/>
                <w:lang w:val="en-GB"/>
              </w:rPr>
              <w:t>Q</w:t>
            </w:r>
            <w:r w:rsidR="00367608" w:rsidRPr="007D32C9">
              <w:rPr>
                <w:b/>
                <w:bCs/>
                <w:lang w:val="en-GB"/>
              </w:rPr>
              <w:t xml:space="preserve"> ID</w:t>
            </w:r>
          </w:p>
        </w:tc>
        <w:tc>
          <w:tcPr>
            <w:tcW w:w="8700" w:type="dxa"/>
            <w:shd w:val="clear" w:color="auto" w:fill="F7CAAC" w:themeFill="accent2" w:themeFillTint="66"/>
          </w:tcPr>
          <w:p w14:paraId="4BBB4821" w14:textId="37D96625" w:rsidR="00367608" w:rsidRPr="007D32C9" w:rsidRDefault="008461ED" w:rsidP="000A3A9A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 xml:space="preserve">PackML command </w:t>
            </w:r>
            <w:r w:rsidR="009652EA">
              <w:rPr>
                <w:b/>
                <w:bCs/>
                <w:lang w:val="en-GB"/>
              </w:rPr>
              <w:t>Abort</w:t>
            </w:r>
          </w:p>
        </w:tc>
      </w:tr>
      <w:tr w:rsidR="00367608" w:rsidRPr="008B6AE4" w14:paraId="197AABA9" w14:textId="264042D3" w:rsidTr="00FB45D6">
        <w:tc>
          <w:tcPr>
            <w:tcW w:w="793" w:type="dxa"/>
          </w:tcPr>
          <w:p w14:paraId="567B5C5F" w14:textId="45E450B9" w:rsidR="00367608" w:rsidRDefault="00367608" w:rsidP="000A3A9A">
            <w:pPr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8700" w:type="dxa"/>
          </w:tcPr>
          <w:p w14:paraId="3B572AB0" w14:textId="5A573ABC" w:rsidR="00276438" w:rsidRDefault="001F5885" w:rsidP="005009F9">
            <w:pPr>
              <w:spacing w:line="480" w:lineRule="auto"/>
              <w:rPr>
                <w:lang w:val="en-GB"/>
              </w:rPr>
            </w:pPr>
            <w:r>
              <w:rPr>
                <w:lang w:val="en-GB"/>
              </w:rPr>
              <w:t>From any state (except clear/clearing/starting)</w:t>
            </w:r>
            <w:r w:rsidR="00385AE8">
              <w:rPr>
                <w:lang w:val="en-GB"/>
              </w:rPr>
              <w:t xml:space="preserve"> </w:t>
            </w:r>
            <w:r w:rsidR="00D73419">
              <w:rPr>
                <w:lang w:val="en-GB"/>
              </w:rPr>
              <w:t>abort</w:t>
            </w:r>
            <w:r w:rsidR="00385AE8">
              <w:rPr>
                <w:lang w:val="en-GB"/>
              </w:rPr>
              <w:t xml:space="preserve"> is pressed.</w:t>
            </w:r>
          </w:p>
          <w:p w14:paraId="44E6BDEC" w14:textId="58975327" w:rsidR="00367608" w:rsidRDefault="00385AE8" w:rsidP="005009F9">
            <w:pPr>
              <w:spacing w:line="480" w:lineRule="auto"/>
              <w:rPr>
                <w:rFonts w:ascii="Freestyle Script" w:hAnsi="Freestyle Script"/>
                <w:color w:val="4472C4" w:themeColor="accent1"/>
                <w:sz w:val="36"/>
                <w:szCs w:val="44"/>
                <w:lang w:val="en-GB"/>
              </w:rPr>
            </w:pPr>
            <w:r>
              <w:rPr>
                <w:lang w:val="en-GB"/>
              </w:rPr>
              <w:t>The initial state is</w:t>
            </w:r>
            <w:r w:rsidR="005F5AAB">
              <w:rPr>
                <w:lang w:val="en-GB"/>
              </w:rPr>
              <w:t>:</w:t>
            </w:r>
          </w:p>
          <w:p w14:paraId="15D2DA7D" w14:textId="77777777" w:rsidR="00385AE8" w:rsidRDefault="00385AE8" w:rsidP="005009F9">
            <w:pPr>
              <w:spacing w:line="480" w:lineRule="auto"/>
              <w:rPr>
                <w:lang w:val="en-GB"/>
              </w:rPr>
            </w:pPr>
            <w:r>
              <w:rPr>
                <w:lang w:val="en-GB"/>
              </w:rPr>
              <w:t>An alarm is raised (y/n)</w:t>
            </w:r>
            <w:r w:rsidR="005F5AAB">
              <w:rPr>
                <w:lang w:val="en-GB"/>
              </w:rPr>
              <w:t>:</w:t>
            </w:r>
          </w:p>
          <w:p w14:paraId="559392FC" w14:textId="12C548A5" w:rsidR="00367608" w:rsidRPr="00385AE8" w:rsidRDefault="00385AE8" w:rsidP="005009F9">
            <w:pPr>
              <w:spacing w:line="480" w:lineRule="auto"/>
              <w:rPr>
                <w:rFonts w:ascii="Freestyle Script" w:hAnsi="Freestyle Script"/>
                <w:color w:val="4472C4" w:themeColor="accent1"/>
                <w:sz w:val="36"/>
                <w:szCs w:val="44"/>
                <w:lang w:val="en-GB"/>
              </w:rPr>
            </w:pPr>
            <w:r>
              <w:rPr>
                <w:lang w:val="en-GB"/>
              </w:rPr>
              <w:t>The final state is:</w:t>
            </w:r>
            <w:r w:rsidR="004F315B">
              <w:rPr>
                <w:lang w:val="en-GB"/>
              </w:rPr>
              <w:t xml:space="preserve"> </w:t>
            </w:r>
          </w:p>
        </w:tc>
      </w:tr>
    </w:tbl>
    <w:p w14:paraId="7EEFE5C0" w14:textId="0B1AA164" w:rsidR="002E56FB" w:rsidRPr="002E56FB" w:rsidRDefault="004D45CE" w:rsidP="003F1DD6">
      <w:pPr>
        <w:pStyle w:val="Titre1"/>
        <w:rPr>
          <w:lang w:val="en-GB"/>
        </w:rPr>
      </w:pPr>
      <w:bookmarkStart w:id="0" w:name="_Hlk100669390"/>
      <w:r w:rsidRPr="004D45CE">
        <w:rPr>
          <w:lang w:val="en-GB"/>
        </w:rPr>
        <w:lastRenderedPageBreak/>
        <w:t xml:space="preserve">The operator shall be able to </w:t>
      </w:r>
      <w:r w:rsidR="00C46132">
        <w:rPr>
          <w:lang w:val="en-GB"/>
        </w:rPr>
        <w:t>stop</w:t>
      </w:r>
      <w:r w:rsidRPr="004D45CE">
        <w:rPr>
          <w:lang w:val="en-GB"/>
        </w:rPr>
        <w:t xml:space="preserve"> the system with a software button</w:t>
      </w:r>
      <w:r>
        <w:rPr>
          <w:lang w:val="en-GB"/>
        </w:rPr>
        <w:t xml:space="preserve"> 2.</w:t>
      </w:r>
      <w:r w:rsidR="00C46132">
        <w:rPr>
          <w:lang w:val="en-GB"/>
        </w:rPr>
        <w:t>2</w:t>
      </w:r>
    </w:p>
    <w:tbl>
      <w:tblPr>
        <w:tblStyle w:val="Grilledutableau"/>
        <w:tblW w:w="9493" w:type="dxa"/>
        <w:tblLook w:val="04A0" w:firstRow="1" w:lastRow="0" w:firstColumn="1" w:lastColumn="0" w:noHBand="0" w:noVBand="1"/>
      </w:tblPr>
      <w:tblGrid>
        <w:gridCol w:w="793"/>
        <w:gridCol w:w="8700"/>
      </w:tblGrid>
      <w:tr w:rsidR="002E56FB" w:rsidRPr="007D32C9" w14:paraId="10EA0202" w14:textId="77777777" w:rsidTr="00765BA6">
        <w:tc>
          <w:tcPr>
            <w:tcW w:w="793" w:type="dxa"/>
            <w:shd w:val="clear" w:color="auto" w:fill="F7CAAC" w:themeFill="accent2" w:themeFillTint="66"/>
          </w:tcPr>
          <w:bookmarkEnd w:id="0"/>
          <w:p w14:paraId="544DE977" w14:textId="77777777" w:rsidR="002E56FB" w:rsidRPr="007D32C9" w:rsidRDefault="002E56FB" w:rsidP="00765BA6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PQ</w:t>
            </w:r>
            <w:r w:rsidRPr="007D32C9">
              <w:rPr>
                <w:b/>
                <w:bCs/>
                <w:lang w:val="en-GB"/>
              </w:rPr>
              <w:t xml:space="preserve"> ID</w:t>
            </w:r>
          </w:p>
        </w:tc>
        <w:tc>
          <w:tcPr>
            <w:tcW w:w="8700" w:type="dxa"/>
            <w:shd w:val="clear" w:color="auto" w:fill="F7CAAC" w:themeFill="accent2" w:themeFillTint="66"/>
          </w:tcPr>
          <w:p w14:paraId="4C0257AA" w14:textId="4120E313" w:rsidR="002E56FB" w:rsidRPr="007D32C9" w:rsidRDefault="002E56FB" w:rsidP="00765BA6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 xml:space="preserve">PackML command </w:t>
            </w:r>
            <w:r>
              <w:rPr>
                <w:b/>
                <w:bCs/>
                <w:lang w:val="en-GB"/>
              </w:rPr>
              <w:t>Stop</w:t>
            </w:r>
          </w:p>
        </w:tc>
      </w:tr>
      <w:tr w:rsidR="002E56FB" w:rsidRPr="008B6AE4" w14:paraId="4C030D31" w14:textId="77777777" w:rsidTr="00765BA6">
        <w:tc>
          <w:tcPr>
            <w:tcW w:w="793" w:type="dxa"/>
          </w:tcPr>
          <w:p w14:paraId="7C5BB3C1" w14:textId="0B248CA1" w:rsidR="002E56FB" w:rsidRDefault="00C55D3C" w:rsidP="00765BA6">
            <w:pPr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8700" w:type="dxa"/>
          </w:tcPr>
          <w:p w14:paraId="650BF9AF" w14:textId="72944346" w:rsidR="002E56FB" w:rsidRDefault="002E56FB" w:rsidP="00765BA6">
            <w:pPr>
              <w:spacing w:line="480" w:lineRule="auto"/>
              <w:rPr>
                <w:lang w:val="en-GB"/>
              </w:rPr>
            </w:pPr>
            <w:r>
              <w:rPr>
                <w:lang w:val="en-GB"/>
              </w:rPr>
              <w:t xml:space="preserve">From </w:t>
            </w:r>
            <w:r w:rsidR="00144F7A">
              <w:rPr>
                <w:lang w:val="en-GB"/>
              </w:rPr>
              <w:t>idle state a Stop command is set by operator</w:t>
            </w:r>
            <w:r>
              <w:rPr>
                <w:lang w:val="en-GB"/>
              </w:rPr>
              <w:t>.</w:t>
            </w:r>
          </w:p>
          <w:p w14:paraId="1776911C" w14:textId="77777777" w:rsidR="002E56FB" w:rsidRDefault="002E56FB" w:rsidP="00765BA6">
            <w:pPr>
              <w:spacing w:line="480" w:lineRule="auto"/>
              <w:rPr>
                <w:rFonts w:ascii="Freestyle Script" w:hAnsi="Freestyle Script"/>
                <w:color w:val="4472C4" w:themeColor="accent1"/>
                <w:sz w:val="36"/>
                <w:szCs w:val="44"/>
                <w:lang w:val="en-GB"/>
              </w:rPr>
            </w:pPr>
            <w:r>
              <w:rPr>
                <w:lang w:val="en-GB"/>
              </w:rPr>
              <w:t>The initial state is:</w:t>
            </w:r>
          </w:p>
          <w:p w14:paraId="3AA98D2E" w14:textId="77777777" w:rsidR="002E56FB" w:rsidRDefault="002E56FB" w:rsidP="00765BA6">
            <w:pPr>
              <w:spacing w:line="480" w:lineRule="auto"/>
              <w:rPr>
                <w:lang w:val="en-GB"/>
              </w:rPr>
            </w:pPr>
            <w:r>
              <w:rPr>
                <w:lang w:val="en-GB"/>
              </w:rPr>
              <w:t>An alarm is raised (y/n):</w:t>
            </w:r>
          </w:p>
          <w:p w14:paraId="1599E56C" w14:textId="77777777" w:rsidR="002E56FB" w:rsidRPr="00385AE8" w:rsidRDefault="002E56FB" w:rsidP="00765BA6">
            <w:pPr>
              <w:spacing w:line="480" w:lineRule="auto"/>
              <w:rPr>
                <w:rFonts w:ascii="Freestyle Script" w:hAnsi="Freestyle Script"/>
                <w:color w:val="4472C4" w:themeColor="accent1"/>
                <w:sz w:val="36"/>
                <w:szCs w:val="44"/>
                <w:lang w:val="en-GB"/>
              </w:rPr>
            </w:pPr>
            <w:r>
              <w:rPr>
                <w:lang w:val="en-GB"/>
              </w:rPr>
              <w:t xml:space="preserve">The final state is: </w:t>
            </w:r>
          </w:p>
        </w:tc>
      </w:tr>
    </w:tbl>
    <w:p w14:paraId="205F30C2" w14:textId="6B4A1B33" w:rsidR="008316A4" w:rsidRDefault="008316A4">
      <w:pPr>
        <w:pStyle w:val="Default"/>
        <w:rPr>
          <w:lang w:val="en-GB"/>
        </w:rPr>
      </w:pPr>
    </w:p>
    <w:p w14:paraId="30C8F2E7" w14:textId="42C22F65" w:rsidR="003F1DD6" w:rsidRPr="003F1DD6" w:rsidRDefault="00610886" w:rsidP="003F1DD6">
      <w:pPr>
        <w:pStyle w:val="Titre1"/>
        <w:rPr>
          <w:lang w:val="en-GB"/>
        </w:rPr>
      </w:pPr>
      <w:r w:rsidRPr="00610886">
        <w:rPr>
          <w:lang w:val="en-GB"/>
        </w:rPr>
        <w:t xml:space="preserve">There is an alarm to signal that the door is open. </w:t>
      </w:r>
      <w:r w:rsidR="003F1DD6" w:rsidRPr="003F1DD6">
        <w:rPr>
          <w:lang w:val="en-GB"/>
        </w:rPr>
        <w:t>2.</w:t>
      </w:r>
      <w:r>
        <w:rPr>
          <w:lang w:val="en-GB"/>
        </w:rPr>
        <w:t>6</w:t>
      </w:r>
    </w:p>
    <w:tbl>
      <w:tblPr>
        <w:tblStyle w:val="Grilledutableau"/>
        <w:tblW w:w="9493" w:type="dxa"/>
        <w:tblLook w:val="04A0" w:firstRow="1" w:lastRow="0" w:firstColumn="1" w:lastColumn="0" w:noHBand="0" w:noVBand="1"/>
      </w:tblPr>
      <w:tblGrid>
        <w:gridCol w:w="793"/>
        <w:gridCol w:w="8700"/>
      </w:tblGrid>
      <w:tr w:rsidR="003F1DD6" w:rsidRPr="007D32C9" w14:paraId="232029A9" w14:textId="77777777" w:rsidTr="00765BA6">
        <w:tc>
          <w:tcPr>
            <w:tcW w:w="793" w:type="dxa"/>
            <w:shd w:val="clear" w:color="auto" w:fill="F7CAAC" w:themeFill="accent2" w:themeFillTint="66"/>
          </w:tcPr>
          <w:p w14:paraId="281B498F" w14:textId="77777777" w:rsidR="003F1DD6" w:rsidRPr="007D32C9" w:rsidRDefault="003F1DD6" w:rsidP="00765BA6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PQ</w:t>
            </w:r>
            <w:r w:rsidRPr="007D32C9">
              <w:rPr>
                <w:b/>
                <w:bCs/>
                <w:lang w:val="en-GB"/>
              </w:rPr>
              <w:t xml:space="preserve"> ID</w:t>
            </w:r>
          </w:p>
        </w:tc>
        <w:tc>
          <w:tcPr>
            <w:tcW w:w="8700" w:type="dxa"/>
            <w:shd w:val="clear" w:color="auto" w:fill="F7CAAC" w:themeFill="accent2" w:themeFillTint="66"/>
          </w:tcPr>
          <w:p w14:paraId="39E1B66C" w14:textId="77777777" w:rsidR="003F1DD6" w:rsidRPr="007D32C9" w:rsidRDefault="003F1DD6" w:rsidP="00765BA6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PackML command Stop</w:t>
            </w:r>
          </w:p>
        </w:tc>
      </w:tr>
      <w:tr w:rsidR="003F1DD6" w:rsidRPr="008B6AE4" w14:paraId="1CAE0CFB" w14:textId="77777777" w:rsidTr="00765BA6">
        <w:tc>
          <w:tcPr>
            <w:tcW w:w="793" w:type="dxa"/>
          </w:tcPr>
          <w:p w14:paraId="23EB0114" w14:textId="1BC1E1A0" w:rsidR="003F1DD6" w:rsidRDefault="00C55D3C" w:rsidP="00765BA6">
            <w:pPr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8700" w:type="dxa"/>
          </w:tcPr>
          <w:p w14:paraId="09951717" w14:textId="270230E0" w:rsidR="003F1DD6" w:rsidRDefault="003F1DD6" w:rsidP="00765BA6">
            <w:pPr>
              <w:spacing w:line="480" w:lineRule="auto"/>
              <w:rPr>
                <w:lang w:val="en-GB"/>
              </w:rPr>
            </w:pPr>
            <w:r>
              <w:rPr>
                <w:lang w:val="en-GB"/>
              </w:rPr>
              <w:t xml:space="preserve">From </w:t>
            </w:r>
            <w:r w:rsidR="00610886">
              <w:rPr>
                <w:lang w:val="en-GB"/>
              </w:rPr>
              <w:t>any state the door is open</w:t>
            </w:r>
            <w:r>
              <w:rPr>
                <w:lang w:val="en-GB"/>
              </w:rPr>
              <w:t>.</w:t>
            </w:r>
          </w:p>
          <w:p w14:paraId="37A37106" w14:textId="77777777" w:rsidR="003F1DD6" w:rsidRDefault="003F1DD6" w:rsidP="00765BA6">
            <w:pPr>
              <w:spacing w:line="480" w:lineRule="auto"/>
              <w:rPr>
                <w:rFonts w:ascii="Freestyle Script" w:hAnsi="Freestyle Script"/>
                <w:color w:val="4472C4" w:themeColor="accent1"/>
                <w:sz w:val="36"/>
                <w:szCs w:val="44"/>
                <w:lang w:val="en-GB"/>
              </w:rPr>
            </w:pPr>
            <w:r>
              <w:rPr>
                <w:lang w:val="en-GB"/>
              </w:rPr>
              <w:t>The initial state is:</w:t>
            </w:r>
          </w:p>
          <w:p w14:paraId="1433B857" w14:textId="77777777" w:rsidR="003F1DD6" w:rsidRDefault="003F1DD6" w:rsidP="00765BA6">
            <w:pPr>
              <w:spacing w:line="480" w:lineRule="auto"/>
              <w:rPr>
                <w:lang w:val="en-GB"/>
              </w:rPr>
            </w:pPr>
            <w:r>
              <w:rPr>
                <w:lang w:val="en-GB"/>
              </w:rPr>
              <w:t>An alarm is raised (y/n):</w:t>
            </w:r>
          </w:p>
          <w:p w14:paraId="1F33AE2F" w14:textId="77777777" w:rsidR="003F1DD6" w:rsidRPr="00385AE8" w:rsidRDefault="003F1DD6" w:rsidP="00765BA6">
            <w:pPr>
              <w:spacing w:line="480" w:lineRule="auto"/>
              <w:rPr>
                <w:rFonts w:ascii="Freestyle Script" w:hAnsi="Freestyle Script"/>
                <w:color w:val="4472C4" w:themeColor="accent1"/>
                <w:sz w:val="36"/>
                <w:szCs w:val="44"/>
                <w:lang w:val="en-GB"/>
              </w:rPr>
            </w:pPr>
            <w:r>
              <w:rPr>
                <w:lang w:val="en-GB"/>
              </w:rPr>
              <w:t xml:space="preserve">The final state is: </w:t>
            </w:r>
          </w:p>
        </w:tc>
      </w:tr>
    </w:tbl>
    <w:p w14:paraId="15026545" w14:textId="77777777" w:rsidR="003F1DD6" w:rsidRPr="003F5B23" w:rsidRDefault="003F1DD6">
      <w:pPr>
        <w:pStyle w:val="Default"/>
        <w:rPr>
          <w:lang w:val="en-GB"/>
        </w:rPr>
      </w:pPr>
    </w:p>
    <w:p w14:paraId="7EDE41A3" w14:textId="52B6458D" w:rsidR="008316A4" w:rsidRPr="008316A4" w:rsidRDefault="001475EA" w:rsidP="008316A4">
      <w:pPr>
        <w:pStyle w:val="Titre1"/>
        <w:rPr>
          <w:lang w:val="en-GB"/>
        </w:rPr>
      </w:pPr>
      <w:r>
        <w:rPr>
          <w:lang w:val="en-GB"/>
        </w:rPr>
        <w:t>Bonus</w:t>
      </w:r>
      <w:r w:rsidR="004E2FE6">
        <w:rPr>
          <w:lang w:val="en-GB"/>
        </w:rPr>
        <w:t>…</w:t>
      </w:r>
      <w:r w:rsidR="008D541A">
        <w:rPr>
          <w:lang w:val="en-GB"/>
        </w:rPr>
        <w:t xml:space="preserve"> </w:t>
      </w:r>
      <w:r w:rsidR="00886C14" w:rsidRPr="00886C14">
        <w:rPr>
          <w:lang w:val="en-GB"/>
        </w:rPr>
        <w:t>The operator shall be able to hold the system</w:t>
      </w:r>
      <w:r w:rsidR="008316A4" w:rsidRPr="008316A4">
        <w:rPr>
          <w:lang w:val="en-GB"/>
        </w:rPr>
        <w:t xml:space="preserve">. </w:t>
      </w:r>
      <w:r w:rsidR="004E2FE6">
        <w:rPr>
          <w:lang w:val="en-GB"/>
        </w:rPr>
        <w:t>3.1</w:t>
      </w:r>
    </w:p>
    <w:tbl>
      <w:tblPr>
        <w:tblStyle w:val="Grilledutableau"/>
        <w:tblW w:w="9493" w:type="dxa"/>
        <w:tblLook w:val="04A0" w:firstRow="1" w:lastRow="0" w:firstColumn="1" w:lastColumn="0" w:noHBand="0" w:noVBand="1"/>
      </w:tblPr>
      <w:tblGrid>
        <w:gridCol w:w="793"/>
        <w:gridCol w:w="8700"/>
      </w:tblGrid>
      <w:tr w:rsidR="005009F9" w:rsidRPr="007D32C9" w14:paraId="24270EFE" w14:textId="77777777" w:rsidTr="0015516D">
        <w:tc>
          <w:tcPr>
            <w:tcW w:w="793" w:type="dxa"/>
            <w:shd w:val="clear" w:color="auto" w:fill="F7CAAC" w:themeFill="accent2" w:themeFillTint="66"/>
          </w:tcPr>
          <w:p w14:paraId="54D47FCB" w14:textId="77777777" w:rsidR="005009F9" w:rsidRPr="007D32C9" w:rsidRDefault="005009F9" w:rsidP="0015516D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PQ</w:t>
            </w:r>
            <w:r w:rsidRPr="007D32C9">
              <w:rPr>
                <w:b/>
                <w:bCs/>
                <w:lang w:val="en-GB"/>
              </w:rPr>
              <w:t xml:space="preserve"> ID</w:t>
            </w:r>
          </w:p>
        </w:tc>
        <w:tc>
          <w:tcPr>
            <w:tcW w:w="8700" w:type="dxa"/>
            <w:shd w:val="clear" w:color="auto" w:fill="F7CAAC" w:themeFill="accent2" w:themeFillTint="66"/>
          </w:tcPr>
          <w:p w14:paraId="77376B94" w14:textId="092A4EAD" w:rsidR="005009F9" w:rsidRPr="007D32C9" w:rsidRDefault="005009F9" w:rsidP="0015516D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Check Hold</w:t>
            </w:r>
          </w:p>
        </w:tc>
      </w:tr>
      <w:tr w:rsidR="008316A4" w:rsidRPr="008B6AE4" w14:paraId="2A358204" w14:textId="77777777" w:rsidTr="0015516D">
        <w:tc>
          <w:tcPr>
            <w:tcW w:w="793" w:type="dxa"/>
          </w:tcPr>
          <w:p w14:paraId="00AEEAAF" w14:textId="361C8BE3" w:rsidR="008316A4" w:rsidRDefault="00C55D3C" w:rsidP="0015516D">
            <w:pPr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8700" w:type="dxa"/>
          </w:tcPr>
          <w:p w14:paraId="516DF0C6" w14:textId="77777777" w:rsidR="008316A4" w:rsidRDefault="008316A4" w:rsidP="0015516D">
            <w:pPr>
              <w:rPr>
                <w:lang w:val="en-GB"/>
              </w:rPr>
            </w:pPr>
            <w:r>
              <w:rPr>
                <w:lang w:val="en-GB"/>
              </w:rPr>
              <w:t>While the robot is in Execute state, the operator presses the Hold button.</w:t>
            </w:r>
          </w:p>
          <w:p w14:paraId="01BAB46D" w14:textId="77777777" w:rsidR="008316A4" w:rsidRDefault="008316A4" w:rsidP="0015516D">
            <w:pPr>
              <w:rPr>
                <w:lang w:val="en-GB"/>
              </w:rPr>
            </w:pPr>
            <w:r>
              <w:rPr>
                <w:lang w:val="en-GB"/>
              </w:rPr>
              <w:t>The final state of the display is:</w:t>
            </w:r>
          </w:p>
          <w:p w14:paraId="72A86607" w14:textId="77777777" w:rsidR="008316A4" w:rsidRDefault="008316A4" w:rsidP="0015516D">
            <w:pPr>
              <w:rPr>
                <w:lang w:val="en-GB"/>
              </w:rPr>
            </w:pPr>
          </w:p>
          <w:p w14:paraId="415F0FBC" w14:textId="1EB208A7" w:rsidR="008316A4" w:rsidRDefault="005C1BBD" w:rsidP="0015516D">
            <w:pPr>
              <w:rPr>
                <w:lang w:val="en-GB"/>
              </w:rPr>
            </w:pPr>
            <w:r>
              <w:rPr>
                <w:lang w:val="en-GB"/>
              </w:rPr>
              <w:t>The robot is still in motion (y/n)</w:t>
            </w:r>
            <w:r w:rsidR="008316A4">
              <w:rPr>
                <w:lang w:val="en-GB"/>
              </w:rPr>
              <w:t>:</w:t>
            </w:r>
          </w:p>
          <w:p w14:paraId="31405200" w14:textId="3C07D47F" w:rsidR="008316A4" w:rsidRPr="008316A4" w:rsidRDefault="008316A4" w:rsidP="0015516D">
            <w:pPr>
              <w:rPr>
                <w:lang w:val="en-GB"/>
              </w:rPr>
            </w:pPr>
            <w:r>
              <w:rPr>
                <w:lang w:val="en-GB"/>
              </w:rPr>
              <w:t>:</w:t>
            </w:r>
          </w:p>
          <w:p w14:paraId="0B969096" w14:textId="77777777" w:rsidR="008316A4" w:rsidRPr="00104C5E" w:rsidRDefault="008316A4" w:rsidP="0015516D">
            <w:pPr>
              <w:rPr>
                <w:b/>
                <w:bCs/>
                <w:lang w:val="en-GB"/>
              </w:rPr>
            </w:pPr>
          </w:p>
        </w:tc>
      </w:tr>
      <w:tr w:rsidR="005009F9" w:rsidRPr="008B6AE4" w14:paraId="57019685" w14:textId="77777777" w:rsidTr="0015516D">
        <w:tc>
          <w:tcPr>
            <w:tcW w:w="793" w:type="dxa"/>
          </w:tcPr>
          <w:p w14:paraId="0976F46D" w14:textId="316F29CA" w:rsidR="005009F9" w:rsidRDefault="00C55D3C" w:rsidP="0015516D">
            <w:pPr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8700" w:type="dxa"/>
          </w:tcPr>
          <w:p w14:paraId="0C1A91CA" w14:textId="4FDF882A" w:rsidR="008316A4" w:rsidRDefault="008316A4" w:rsidP="0015516D">
            <w:pPr>
              <w:rPr>
                <w:lang w:val="en-GB"/>
              </w:rPr>
            </w:pPr>
            <w:r>
              <w:rPr>
                <w:lang w:val="en-GB"/>
              </w:rPr>
              <w:t>While the robot is in Held state, the operator presses the Hold button again.</w:t>
            </w:r>
          </w:p>
          <w:p w14:paraId="5032C9AD" w14:textId="73FF01BE" w:rsidR="008316A4" w:rsidRDefault="008316A4" w:rsidP="0015516D">
            <w:pPr>
              <w:rPr>
                <w:lang w:val="en-GB"/>
              </w:rPr>
            </w:pPr>
            <w:r>
              <w:rPr>
                <w:lang w:val="en-GB"/>
              </w:rPr>
              <w:t>The final state of the display is:</w:t>
            </w:r>
          </w:p>
          <w:p w14:paraId="18F2DB06" w14:textId="7B5160B3" w:rsidR="008316A4" w:rsidRDefault="008316A4" w:rsidP="0015516D">
            <w:pPr>
              <w:rPr>
                <w:lang w:val="en-GB"/>
              </w:rPr>
            </w:pPr>
          </w:p>
          <w:p w14:paraId="7BF7A165" w14:textId="7567FAF0" w:rsidR="008316A4" w:rsidRDefault="008316A4" w:rsidP="0015516D">
            <w:pPr>
              <w:rPr>
                <w:lang w:val="en-GB"/>
              </w:rPr>
            </w:pPr>
            <w:r>
              <w:rPr>
                <w:lang w:val="en-GB"/>
              </w:rPr>
              <w:t xml:space="preserve">The </w:t>
            </w:r>
            <w:r w:rsidR="009400A2">
              <w:rPr>
                <w:lang w:val="en-GB"/>
              </w:rPr>
              <w:t>robo</w:t>
            </w:r>
            <w:r w:rsidR="004E2FE6">
              <w:rPr>
                <w:lang w:val="en-GB"/>
              </w:rPr>
              <w:t>t executes the next movement (y/n)</w:t>
            </w:r>
            <w:r>
              <w:rPr>
                <w:lang w:val="en-GB"/>
              </w:rPr>
              <w:t>:</w:t>
            </w:r>
          </w:p>
          <w:p w14:paraId="3D8AEB49" w14:textId="51290D44" w:rsidR="008316A4" w:rsidRPr="008316A4" w:rsidRDefault="008316A4" w:rsidP="0015516D">
            <w:pPr>
              <w:rPr>
                <w:lang w:val="en-GB"/>
              </w:rPr>
            </w:pPr>
            <w:r>
              <w:rPr>
                <w:lang w:val="en-GB"/>
              </w:rPr>
              <w:t>:</w:t>
            </w:r>
          </w:p>
          <w:p w14:paraId="7BA3D3CF" w14:textId="77777777" w:rsidR="005009F9" w:rsidRPr="00104C5E" w:rsidRDefault="005009F9" w:rsidP="0015516D">
            <w:pPr>
              <w:rPr>
                <w:b/>
                <w:bCs/>
                <w:lang w:val="en-GB"/>
              </w:rPr>
            </w:pPr>
          </w:p>
        </w:tc>
      </w:tr>
    </w:tbl>
    <w:p w14:paraId="7F59C371" w14:textId="535B70F7" w:rsidR="00876489" w:rsidRPr="00876489" w:rsidRDefault="000B5E2C" w:rsidP="00876489">
      <w:pPr>
        <w:pStyle w:val="Titre1"/>
        <w:rPr>
          <w:lang w:val="en-GB"/>
        </w:rPr>
      </w:pPr>
      <w:r w:rsidRPr="000B5E2C">
        <w:rPr>
          <w:lang w:val="en-GB"/>
        </w:rPr>
        <w:t>The robot shall be able to pick a part depending on its position on station three (3) and move it in front of a sensor on station four (4).</w:t>
      </w:r>
      <w:r>
        <w:rPr>
          <w:lang w:val="en-GB"/>
        </w:rPr>
        <w:t xml:space="preserve"> 5.1</w:t>
      </w:r>
    </w:p>
    <w:tbl>
      <w:tblPr>
        <w:tblStyle w:val="Grilledutableau"/>
        <w:tblW w:w="9493" w:type="dxa"/>
        <w:tblLook w:val="04A0" w:firstRow="1" w:lastRow="0" w:firstColumn="1" w:lastColumn="0" w:noHBand="0" w:noVBand="1"/>
      </w:tblPr>
      <w:tblGrid>
        <w:gridCol w:w="793"/>
        <w:gridCol w:w="8700"/>
      </w:tblGrid>
      <w:tr w:rsidR="00876489" w:rsidRPr="007D32C9" w14:paraId="0FACBA58" w14:textId="77777777" w:rsidTr="0015516D">
        <w:tc>
          <w:tcPr>
            <w:tcW w:w="793" w:type="dxa"/>
            <w:shd w:val="clear" w:color="auto" w:fill="F7CAAC" w:themeFill="accent2" w:themeFillTint="66"/>
          </w:tcPr>
          <w:p w14:paraId="31ABC68E" w14:textId="77777777" w:rsidR="00876489" w:rsidRPr="007D32C9" w:rsidRDefault="00876489" w:rsidP="0015516D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PQ</w:t>
            </w:r>
            <w:r w:rsidRPr="007D32C9">
              <w:rPr>
                <w:b/>
                <w:bCs/>
                <w:lang w:val="en-GB"/>
              </w:rPr>
              <w:t xml:space="preserve"> ID</w:t>
            </w:r>
          </w:p>
        </w:tc>
        <w:tc>
          <w:tcPr>
            <w:tcW w:w="8700" w:type="dxa"/>
            <w:shd w:val="clear" w:color="auto" w:fill="F7CAAC" w:themeFill="accent2" w:themeFillTint="66"/>
          </w:tcPr>
          <w:p w14:paraId="25ECFCD8" w14:textId="68C7B23F" w:rsidR="00876489" w:rsidRPr="007D32C9" w:rsidRDefault="00876489" w:rsidP="0015516D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 xml:space="preserve">Check </w:t>
            </w:r>
            <w:r w:rsidR="00BB2B92">
              <w:rPr>
                <w:b/>
                <w:bCs/>
                <w:lang w:val="en-GB"/>
              </w:rPr>
              <w:t>Completing</w:t>
            </w:r>
          </w:p>
        </w:tc>
      </w:tr>
      <w:tr w:rsidR="00876489" w:rsidRPr="008B6AE4" w14:paraId="12758F6C" w14:textId="77777777" w:rsidTr="0015516D">
        <w:tc>
          <w:tcPr>
            <w:tcW w:w="793" w:type="dxa"/>
          </w:tcPr>
          <w:p w14:paraId="70758D92" w14:textId="6C589320" w:rsidR="00876489" w:rsidRDefault="007D0CDF" w:rsidP="0015516D">
            <w:pPr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  <w:tc>
          <w:tcPr>
            <w:tcW w:w="8700" w:type="dxa"/>
          </w:tcPr>
          <w:p w14:paraId="138AA08C" w14:textId="7F009F6C" w:rsidR="00830B99" w:rsidRDefault="00830B99" w:rsidP="0015516D">
            <w:pPr>
              <w:spacing w:line="480" w:lineRule="auto"/>
              <w:rPr>
                <w:lang w:val="en-GB"/>
              </w:rPr>
            </w:pPr>
            <w:r>
              <w:rPr>
                <w:lang w:val="en-GB"/>
              </w:rPr>
              <w:t xml:space="preserve">There are </w:t>
            </w:r>
            <w:r w:rsidR="001E0D05">
              <w:rPr>
                <w:lang w:val="en-GB"/>
              </w:rPr>
              <w:t>three (3) parts in station three (3)</w:t>
            </w:r>
          </w:p>
          <w:p w14:paraId="68621E2C" w14:textId="41F29D55" w:rsidR="00876489" w:rsidRDefault="007E0D01" w:rsidP="0015516D">
            <w:pPr>
              <w:spacing w:line="480" w:lineRule="auto"/>
              <w:rPr>
                <w:lang w:val="en-GB"/>
              </w:rPr>
            </w:pPr>
            <w:r>
              <w:rPr>
                <w:lang w:val="en-GB"/>
              </w:rPr>
              <w:t>The robot is placed in idle state.</w:t>
            </w:r>
          </w:p>
          <w:p w14:paraId="596EFD0C" w14:textId="5EC578C9" w:rsidR="007E0D01" w:rsidRDefault="007E0D01" w:rsidP="0015516D">
            <w:pPr>
              <w:spacing w:line="480" w:lineRule="auto"/>
              <w:rPr>
                <w:lang w:val="en-GB"/>
              </w:rPr>
            </w:pPr>
            <w:r>
              <w:rPr>
                <w:lang w:val="en-GB"/>
              </w:rPr>
              <w:t xml:space="preserve">The state </w:t>
            </w:r>
            <w:r w:rsidR="009173C7">
              <w:rPr>
                <w:lang w:val="en-GB"/>
              </w:rPr>
              <w:t>in HMI is:</w:t>
            </w:r>
          </w:p>
          <w:p w14:paraId="74613FB2" w14:textId="77777777" w:rsidR="00876489" w:rsidRDefault="009173C7" w:rsidP="00C96863">
            <w:pPr>
              <w:spacing w:line="480" w:lineRule="auto"/>
              <w:rPr>
                <w:lang w:val="en-GB"/>
              </w:rPr>
            </w:pPr>
            <w:r>
              <w:rPr>
                <w:lang w:val="en-GB"/>
              </w:rPr>
              <w:t xml:space="preserve">The operator </w:t>
            </w:r>
            <w:proofErr w:type="gramStart"/>
            <w:r>
              <w:rPr>
                <w:lang w:val="en-GB"/>
              </w:rPr>
              <w:t>press</w:t>
            </w:r>
            <w:proofErr w:type="gramEnd"/>
            <w:r>
              <w:rPr>
                <w:lang w:val="en-GB"/>
              </w:rPr>
              <w:t xml:space="preserve"> the </w:t>
            </w:r>
            <w:r w:rsidR="0037766F">
              <w:rPr>
                <w:lang w:val="en-GB"/>
              </w:rPr>
              <w:t>start button.</w:t>
            </w:r>
          </w:p>
          <w:p w14:paraId="598C4C86" w14:textId="3AA8A1F0" w:rsidR="0037766F" w:rsidRDefault="0037766F" w:rsidP="00C96863">
            <w:pPr>
              <w:spacing w:line="480" w:lineRule="auto"/>
              <w:rPr>
                <w:lang w:val="en-GB"/>
              </w:rPr>
            </w:pPr>
            <w:r>
              <w:rPr>
                <w:lang w:val="en-GB"/>
              </w:rPr>
              <w:t>The robot take</w:t>
            </w:r>
            <w:r w:rsidR="00D0065D">
              <w:rPr>
                <w:lang w:val="en-GB"/>
              </w:rPr>
              <w:t>s</w:t>
            </w:r>
            <w:r>
              <w:rPr>
                <w:lang w:val="en-GB"/>
              </w:rPr>
              <w:t xml:space="preserve"> one part in station </w:t>
            </w:r>
            <w:r w:rsidR="00732EC9">
              <w:rPr>
                <w:lang w:val="en-GB"/>
              </w:rPr>
              <w:t>three</w:t>
            </w:r>
            <w:r>
              <w:rPr>
                <w:lang w:val="en-GB"/>
              </w:rPr>
              <w:t xml:space="preserve"> (</w:t>
            </w:r>
            <w:r w:rsidR="00732EC9">
              <w:rPr>
                <w:lang w:val="en-GB"/>
              </w:rPr>
              <w:t>3</w:t>
            </w:r>
            <w:r>
              <w:rPr>
                <w:lang w:val="en-GB"/>
              </w:rPr>
              <w:t>) (y</w:t>
            </w:r>
            <w:r w:rsidR="00D0065D">
              <w:rPr>
                <w:lang w:val="en-GB"/>
              </w:rPr>
              <w:t>/n</w:t>
            </w:r>
            <w:r>
              <w:rPr>
                <w:lang w:val="en-GB"/>
              </w:rPr>
              <w:t>)</w:t>
            </w:r>
          </w:p>
          <w:p w14:paraId="2008F396" w14:textId="247F5B8F" w:rsidR="00D0065D" w:rsidRPr="00C96863" w:rsidRDefault="00732EC9" w:rsidP="00C96863">
            <w:pPr>
              <w:spacing w:line="480" w:lineRule="auto"/>
              <w:rPr>
                <w:lang w:val="en-GB"/>
              </w:rPr>
            </w:pPr>
            <w:r>
              <w:rPr>
                <w:lang w:val="en-GB"/>
              </w:rPr>
              <w:t>The robot goes to place the part on front of sensor in station (4)</w:t>
            </w:r>
          </w:p>
        </w:tc>
      </w:tr>
    </w:tbl>
    <w:p w14:paraId="615685A6" w14:textId="321B79C1" w:rsidR="00E821D3" w:rsidRPr="00E821D3" w:rsidRDefault="002313D4" w:rsidP="00E821D3">
      <w:pPr>
        <w:pStyle w:val="Titre1"/>
        <w:rPr>
          <w:lang w:val="en-GB"/>
        </w:rPr>
      </w:pPr>
      <w:r w:rsidRPr="002313D4">
        <w:rPr>
          <w:lang w:val="en-GB"/>
        </w:rPr>
        <w:lastRenderedPageBreak/>
        <w:t>The darkest part which must be unique in station three in any position must be placed in the centre of station four (4).</w:t>
      </w:r>
      <w:r w:rsidR="00E821D3" w:rsidRPr="00E821D3">
        <w:rPr>
          <w:lang w:val="en-GB"/>
        </w:rPr>
        <w:t>5.</w:t>
      </w:r>
      <w:r w:rsidR="00F3511B">
        <w:rPr>
          <w:lang w:val="en-GB"/>
        </w:rPr>
        <w:t>2</w:t>
      </w:r>
    </w:p>
    <w:tbl>
      <w:tblPr>
        <w:tblStyle w:val="Grilledutableau"/>
        <w:tblW w:w="9493" w:type="dxa"/>
        <w:tblLook w:val="04A0" w:firstRow="1" w:lastRow="0" w:firstColumn="1" w:lastColumn="0" w:noHBand="0" w:noVBand="1"/>
      </w:tblPr>
      <w:tblGrid>
        <w:gridCol w:w="793"/>
        <w:gridCol w:w="8700"/>
      </w:tblGrid>
      <w:tr w:rsidR="00E821D3" w:rsidRPr="007D32C9" w14:paraId="69DAD646" w14:textId="77777777" w:rsidTr="00765BA6">
        <w:tc>
          <w:tcPr>
            <w:tcW w:w="793" w:type="dxa"/>
            <w:shd w:val="clear" w:color="auto" w:fill="F7CAAC" w:themeFill="accent2" w:themeFillTint="66"/>
          </w:tcPr>
          <w:p w14:paraId="4F521D44" w14:textId="77777777" w:rsidR="00E821D3" w:rsidRPr="007D32C9" w:rsidRDefault="00E821D3" w:rsidP="00765BA6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PQ</w:t>
            </w:r>
            <w:r w:rsidRPr="007D32C9">
              <w:rPr>
                <w:b/>
                <w:bCs/>
                <w:lang w:val="en-GB"/>
              </w:rPr>
              <w:t xml:space="preserve"> ID</w:t>
            </w:r>
          </w:p>
        </w:tc>
        <w:tc>
          <w:tcPr>
            <w:tcW w:w="8700" w:type="dxa"/>
            <w:shd w:val="clear" w:color="auto" w:fill="F7CAAC" w:themeFill="accent2" w:themeFillTint="66"/>
          </w:tcPr>
          <w:p w14:paraId="1C39A0CF" w14:textId="77777777" w:rsidR="00E821D3" w:rsidRPr="007D32C9" w:rsidRDefault="00E821D3" w:rsidP="00765BA6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Check Completing</w:t>
            </w:r>
          </w:p>
        </w:tc>
      </w:tr>
      <w:tr w:rsidR="00E821D3" w:rsidRPr="008B6AE4" w14:paraId="630747B1" w14:textId="77777777" w:rsidTr="00765BA6">
        <w:tc>
          <w:tcPr>
            <w:tcW w:w="793" w:type="dxa"/>
          </w:tcPr>
          <w:p w14:paraId="0B5B3AA9" w14:textId="5C86C746" w:rsidR="00E821D3" w:rsidRDefault="00C55D3C" w:rsidP="00765BA6">
            <w:pPr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  <w:tc>
          <w:tcPr>
            <w:tcW w:w="8700" w:type="dxa"/>
          </w:tcPr>
          <w:p w14:paraId="45E62934" w14:textId="77777777" w:rsidR="00E821D3" w:rsidRDefault="00E821D3" w:rsidP="00765BA6">
            <w:pPr>
              <w:spacing w:line="480" w:lineRule="auto"/>
              <w:rPr>
                <w:lang w:val="en-GB"/>
              </w:rPr>
            </w:pPr>
            <w:r>
              <w:rPr>
                <w:lang w:val="en-GB"/>
              </w:rPr>
              <w:t>There are three (3) parts in station three (3)</w:t>
            </w:r>
          </w:p>
          <w:p w14:paraId="29C7987E" w14:textId="77777777" w:rsidR="00E821D3" w:rsidRDefault="00E821D3" w:rsidP="00765BA6">
            <w:pPr>
              <w:spacing w:line="480" w:lineRule="auto"/>
              <w:rPr>
                <w:lang w:val="en-GB"/>
              </w:rPr>
            </w:pPr>
            <w:r>
              <w:rPr>
                <w:lang w:val="en-GB"/>
              </w:rPr>
              <w:t>The robot is placed in idle state.</w:t>
            </w:r>
          </w:p>
          <w:p w14:paraId="6931E320" w14:textId="77777777" w:rsidR="00E821D3" w:rsidRDefault="00E821D3" w:rsidP="00765BA6">
            <w:pPr>
              <w:spacing w:line="480" w:lineRule="auto"/>
              <w:rPr>
                <w:lang w:val="en-GB"/>
              </w:rPr>
            </w:pPr>
            <w:r>
              <w:rPr>
                <w:lang w:val="en-GB"/>
              </w:rPr>
              <w:t>The state in HMI is:</w:t>
            </w:r>
          </w:p>
          <w:p w14:paraId="39E33C29" w14:textId="4C2F026C" w:rsidR="00E821D3" w:rsidRDefault="00E821D3" w:rsidP="00765BA6">
            <w:pPr>
              <w:spacing w:line="480" w:lineRule="auto"/>
              <w:rPr>
                <w:lang w:val="en-GB"/>
              </w:rPr>
            </w:pPr>
            <w:r>
              <w:rPr>
                <w:lang w:val="en-GB"/>
              </w:rPr>
              <w:t xml:space="preserve">The operator </w:t>
            </w:r>
            <w:r w:rsidR="008B2960">
              <w:rPr>
                <w:lang w:val="en-GB"/>
              </w:rPr>
              <w:t>presses</w:t>
            </w:r>
            <w:r>
              <w:rPr>
                <w:lang w:val="en-GB"/>
              </w:rPr>
              <w:t xml:space="preserve"> the start button.</w:t>
            </w:r>
          </w:p>
          <w:p w14:paraId="5D87BC32" w14:textId="547E7626" w:rsidR="00E821D3" w:rsidRDefault="00E821D3" w:rsidP="00765BA6">
            <w:pPr>
              <w:spacing w:line="480" w:lineRule="auto"/>
              <w:rPr>
                <w:lang w:val="en-GB"/>
              </w:rPr>
            </w:pPr>
            <w:r>
              <w:rPr>
                <w:lang w:val="en-GB"/>
              </w:rPr>
              <w:t xml:space="preserve">The robot takes </w:t>
            </w:r>
            <w:r w:rsidR="008B2960">
              <w:rPr>
                <w:lang w:val="en-GB"/>
              </w:rPr>
              <w:t xml:space="preserve">the </w:t>
            </w:r>
            <w:r w:rsidR="002313D4" w:rsidRPr="00CC4DB9">
              <w:rPr>
                <w:b/>
                <w:bCs/>
                <w:lang w:val="en-GB"/>
              </w:rPr>
              <w:t>first</w:t>
            </w:r>
            <w:r>
              <w:rPr>
                <w:lang w:val="en-GB"/>
              </w:rPr>
              <w:t xml:space="preserve"> part in station three (3) (y/n)</w:t>
            </w:r>
          </w:p>
          <w:p w14:paraId="69215837" w14:textId="77777777" w:rsidR="00E821D3" w:rsidRDefault="00E821D3" w:rsidP="00765BA6">
            <w:pPr>
              <w:spacing w:line="480" w:lineRule="auto"/>
              <w:rPr>
                <w:lang w:val="en-GB"/>
              </w:rPr>
            </w:pPr>
            <w:r>
              <w:rPr>
                <w:lang w:val="en-GB"/>
              </w:rPr>
              <w:t>The robot goes to place the part on front of sensor in station (4)</w:t>
            </w:r>
          </w:p>
          <w:p w14:paraId="3B4BB90F" w14:textId="3A940BCA" w:rsidR="007A2FCE" w:rsidRPr="00C96863" w:rsidRDefault="00D35F03" w:rsidP="00CC4DB9">
            <w:pPr>
              <w:spacing w:line="480" w:lineRule="auto"/>
              <w:rPr>
                <w:lang w:val="en-GB"/>
              </w:rPr>
            </w:pPr>
            <w:r>
              <w:rPr>
                <w:lang w:val="en-GB"/>
              </w:rPr>
              <w:t xml:space="preserve">The robot </w:t>
            </w:r>
            <w:r w:rsidR="008B2960">
              <w:rPr>
                <w:lang w:val="en-GB"/>
              </w:rPr>
              <w:t>places</w:t>
            </w:r>
            <w:r>
              <w:rPr>
                <w:lang w:val="en-GB"/>
              </w:rPr>
              <w:t xml:space="preserve"> the part in</w:t>
            </w:r>
            <w:r w:rsidR="00CE6A98">
              <w:rPr>
                <w:lang w:val="en-GB"/>
              </w:rPr>
              <w:t xml:space="preserve"> station four (4)</w:t>
            </w:r>
          </w:p>
        </w:tc>
      </w:tr>
      <w:tr w:rsidR="007D0CDF" w:rsidRPr="008B6AE4" w14:paraId="0E368810" w14:textId="77777777" w:rsidTr="00765BA6">
        <w:tc>
          <w:tcPr>
            <w:tcW w:w="793" w:type="dxa"/>
          </w:tcPr>
          <w:p w14:paraId="1B790EAB" w14:textId="609B3808" w:rsidR="007D0CDF" w:rsidRDefault="007D0CDF" w:rsidP="00765BA6">
            <w:pPr>
              <w:rPr>
                <w:lang w:val="en-GB"/>
              </w:rPr>
            </w:pPr>
            <w:r>
              <w:rPr>
                <w:lang w:val="en-GB"/>
              </w:rPr>
              <w:t>7</w:t>
            </w:r>
          </w:p>
        </w:tc>
        <w:tc>
          <w:tcPr>
            <w:tcW w:w="8700" w:type="dxa"/>
          </w:tcPr>
          <w:p w14:paraId="2CD115FC" w14:textId="77777777" w:rsidR="007D0CDF" w:rsidRDefault="007D0CDF" w:rsidP="007D0CDF">
            <w:pPr>
              <w:spacing w:line="480" w:lineRule="auto"/>
              <w:rPr>
                <w:lang w:val="en-GB"/>
              </w:rPr>
            </w:pPr>
            <w:r>
              <w:rPr>
                <w:lang w:val="en-GB"/>
              </w:rPr>
              <w:t xml:space="preserve">The robot takes the </w:t>
            </w:r>
            <w:r w:rsidRPr="00CC4DB9">
              <w:rPr>
                <w:b/>
                <w:bCs/>
                <w:lang w:val="en-GB"/>
              </w:rPr>
              <w:t>second</w:t>
            </w:r>
            <w:r>
              <w:rPr>
                <w:lang w:val="en-GB"/>
              </w:rPr>
              <w:t xml:space="preserve"> part in station three (3) (y/n)</w:t>
            </w:r>
          </w:p>
          <w:p w14:paraId="6C4521B0" w14:textId="77777777" w:rsidR="007D0CDF" w:rsidRDefault="007D0CDF" w:rsidP="007D0CDF">
            <w:pPr>
              <w:spacing w:line="480" w:lineRule="auto"/>
              <w:rPr>
                <w:lang w:val="en-GB"/>
              </w:rPr>
            </w:pPr>
            <w:r>
              <w:rPr>
                <w:lang w:val="en-GB"/>
              </w:rPr>
              <w:t>The robot goes to place the part on front of sensor in station (4)</w:t>
            </w:r>
          </w:p>
          <w:p w14:paraId="0E3479EF" w14:textId="0DDE659F" w:rsidR="007D0CDF" w:rsidRDefault="007D0CDF" w:rsidP="00765BA6">
            <w:pPr>
              <w:spacing w:line="480" w:lineRule="auto"/>
              <w:rPr>
                <w:lang w:val="en-GB"/>
              </w:rPr>
            </w:pPr>
            <w:r>
              <w:rPr>
                <w:lang w:val="en-GB"/>
              </w:rPr>
              <w:t>The robot places the part in station four (4)</w:t>
            </w:r>
          </w:p>
        </w:tc>
      </w:tr>
      <w:tr w:rsidR="007D0CDF" w:rsidRPr="008B6AE4" w14:paraId="76DE79EF" w14:textId="77777777" w:rsidTr="00765BA6">
        <w:tc>
          <w:tcPr>
            <w:tcW w:w="793" w:type="dxa"/>
          </w:tcPr>
          <w:p w14:paraId="2E236982" w14:textId="3DC173E2" w:rsidR="007D0CDF" w:rsidRDefault="007D0CDF" w:rsidP="00765BA6">
            <w:pPr>
              <w:rPr>
                <w:lang w:val="en-GB"/>
              </w:rPr>
            </w:pPr>
            <w:r>
              <w:rPr>
                <w:lang w:val="en-GB"/>
              </w:rPr>
              <w:t>8</w:t>
            </w:r>
          </w:p>
        </w:tc>
        <w:tc>
          <w:tcPr>
            <w:tcW w:w="8700" w:type="dxa"/>
          </w:tcPr>
          <w:p w14:paraId="128CBE78" w14:textId="77777777" w:rsidR="007D0CDF" w:rsidRDefault="007D0CDF" w:rsidP="007D0CDF">
            <w:pPr>
              <w:spacing w:line="480" w:lineRule="auto"/>
              <w:rPr>
                <w:lang w:val="en-GB"/>
              </w:rPr>
            </w:pPr>
            <w:r>
              <w:rPr>
                <w:lang w:val="en-GB"/>
              </w:rPr>
              <w:t xml:space="preserve">The robot takes the </w:t>
            </w:r>
            <w:r w:rsidRPr="00CC4DB9">
              <w:rPr>
                <w:b/>
                <w:bCs/>
                <w:lang w:val="en-GB"/>
              </w:rPr>
              <w:t>third</w:t>
            </w:r>
            <w:r>
              <w:rPr>
                <w:lang w:val="en-GB"/>
              </w:rPr>
              <w:t xml:space="preserve"> part in station three (3) (y/n)</w:t>
            </w:r>
          </w:p>
          <w:p w14:paraId="3C73CB40" w14:textId="77777777" w:rsidR="007D0CDF" w:rsidRDefault="007D0CDF" w:rsidP="007D0CDF">
            <w:pPr>
              <w:spacing w:line="480" w:lineRule="auto"/>
              <w:rPr>
                <w:lang w:val="en-GB"/>
              </w:rPr>
            </w:pPr>
            <w:r>
              <w:rPr>
                <w:lang w:val="en-GB"/>
              </w:rPr>
              <w:t>The robot goes to place the part on front of sensor in station (4)</w:t>
            </w:r>
          </w:p>
          <w:p w14:paraId="1F937439" w14:textId="396E871F" w:rsidR="007D0CDF" w:rsidRDefault="007D0CDF" w:rsidP="00765BA6">
            <w:pPr>
              <w:spacing w:line="480" w:lineRule="auto"/>
              <w:rPr>
                <w:lang w:val="en-GB"/>
              </w:rPr>
            </w:pPr>
            <w:r>
              <w:rPr>
                <w:lang w:val="en-GB"/>
              </w:rPr>
              <w:t>The robot places the part in station four (4)</w:t>
            </w:r>
          </w:p>
        </w:tc>
      </w:tr>
      <w:tr w:rsidR="007D0CDF" w:rsidRPr="008B6AE4" w14:paraId="526CEDE4" w14:textId="77777777" w:rsidTr="00765BA6">
        <w:tc>
          <w:tcPr>
            <w:tcW w:w="793" w:type="dxa"/>
          </w:tcPr>
          <w:p w14:paraId="31078F0A" w14:textId="41876AEF" w:rsidR="007D0CDF" w:rsidRDefault="007D0CDF" w:rsidP="00765BA6">
            <w:pPr>
              <w:rPr>
                <w:lang w:val="en-GB"/>
              </w:rPr>
            </w:pPr>
            <w:r>
              <w:rPr>
                <w:lang w:val="en-GB"/>
              </w:rPr>
              <w:t>9</w:t>
            </w:r>
          </w:p>
        </w:tc>
        <w:tc>
          <w:tcPr>
            <w:tcW w:w="8700" w:type="dxa"/>
          </w:tcPr>
          <w:p w14:paraId="0A073AF1" w14:textId="5C952437" w:rsidR="007D0CDF" w:rsidRDefault="007D0CDF" w:rsidP="007D0CDF">
            <w:pPr>
              <w:spacing w:line="480" w:lineRule="auto"/>
              <w:rPr>
                <w:lang w:val="en-GB"/>
              </w:rPr>
            </w:pPr>
            <w:r>
              <w:rPr>
                <w:lang w:val="en-GB"/>
              </w:rPr>
              <w:t>The darked part is in the centre of station four (4)</w:t>
            </w:r>
          </w:p>
        </w:tc>
      </w:tr>
    </w:tbl>
    <w:p w14:paraId="3A84575D" w14:textId="2A4D9813" w:rsidR="00164F33" w:rsidRPr="00164F33" w:rsidRDefault="00A3518F" w:rsidP="00164F33">
      <w:pPr>
        <w:pStyle w:val="Titre1"/>
        <w:rPr>
          <w:lang w:val="en-GB"/>
        </w:rPr>
      </w:pPr>
      <w:r w:rsidRPr="00A3518F">
        <w:rPr>
          <w:lang w:val="en-GB"/>
        </w:rPr>
        <w:t>If one part is missing to complete station (4), the system should detect it and raise a Stop with event on ST 03. The missing part is completed, and the robot should continue after resetting by taking the completed part.</w:t>
      </w:r>
      <w:r w:rsidR="00A83542">
        <w:rPr>
          <w:lang w:val="en-GB"/>
        </w:rPr>
        <w:t xml:space="preserve"> 5.7</w:t>
      </w:r>
    </w:p>
    <w:tbl>
      <w:tblPr>
        <w:tblStyle w:val="Grilledutableau"/>
        <w:tblW w:w="9493" w:type="dxa"/>
        <w:tblLook w:val="04A0" w:firstRow="1" w:lastRow="0" w:firstColumn="1" w:lastColumn="0" w:noHBand="0" w:noVBand="1"/>
      </w:tblPr>
      <w:tblGrid>
        <w:gridCol w:w="793"/>
        <w:gridCol w:w="8700"/>
      </w:tblGrid>
      <w:tr w:rsidR="00164F33" w:rsidRPr="007D32C9" w14:paraId="53F9BD9D" w14:textId="77777777" w:rsidTr="00765BA6">
        <w:tc>
          <w:tcPr>
            <w:tcW w:w="793" w:type="dxa"/>
            <w:shd w:val="clear" w:color="auto" w:fill="F7CAAC" w:themeFill="accent2" w:themeFillTint="66"/>
          </w:tcPr>
          <w:p w14:paraId="02186959" w14:textId="77777777" w:rsidR="00164F33" w:rsidRPr="007D32C9" w:rsidRDefault="00164F33" w:rsidP="00765BA6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PQ</w:t>
            </w:r>
            <w:r w:rsidRPr="007D32C9">
              <w:rPr>
                <w:b/>
                <w:bCs/>
                <w:lang w:val="en-GB"/>
              </w:rPr>
              <w:t xml:space="preserve"> ID</w:t>
            </w:r>
          </w:p>
        </w:tc>
        <w:tc>
          <w:tcPr>
            <w:tcW w:w="8700" w:type="dxa"/>
            <w:shd w:val="clear" w:color="auto" w:fill="F7CAAC" w:themeFill="accent2" w:themeFillTint="66"/>
          </w:tcPr>
          <w:p w14:paraId="7D8E37A5" w14:textId="77777777" w:rsidR="00164F33" w:rsidRPr="007D32C9" w:rsidRDefault="00164F33" w:rsidP="00765BA6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Check Completing</w:t>
            </w:r>
          </w:p>
        </w:tc>
      </w:tr>
      <w:tr w:rsidR="00164F33" w:rsidRPr="008B6AE4" w14:paraId="54474EFA" w14:textId="77777777" w:rsidTr="00765BA6">
        <w:tc>
          <w:tcPr>
            <w:tcW w:w="793" w:type="dxa"/>
          </w:tcPr>
          <w:p w14:paraId="2EEC0694" w14:textId="20692BD6" w:rsidR="00164F33" w:rsidRDefault="00AC3000" w:rsidP="00765BA6">
            <w:pPr>
              <w:rPr>
                <w:lang w:val="en-GB"/>
              </w:rPr>
            </w:pPr>
            <w:r>
              <w:rPr>
                <w:lang w:val="en-GB"/>
              </w:rPr>
              <w:t>10</w:t>
            </w:r>
          </w:p>
        </w:tc>
        <w:tc>
          <w:tcPr>
            <w:tcW w:w="8700" w:type="dxa"/>
          </w:tcPr>
          <w:p w14:paraId="2FC52DBD" w14:textId="605CFE12" w:rsidR="00164F33" w:rsidRDefault="00A83542" w:rsidP="00765BA6">
            <w:pPr>
              <w:spacing w:line="480" w:lineRule="auto"/>
              <w:rPr>
                <w:lang w:val="en-GB"/>
              </w:rPr>
            </w:pPr>
            <w:r>
              <w:rPr>
                <w:lang w:val="en-GB"/>
              </w:rPr>
              <w:t xml:space="preserve">The operator places </w:t>
            </w:r>
            <w:r w:rsidR="00634EE4">
              <w:rPr>
                <w:lang w:val="en-GB"/>
              </w:rPr>
              <w:t>two parts in station three (3). The sensor does not see the missing position</w:t>
            </w:r>
            <w:r w:rsidR="00191BBB">
              <w:rPr>
                <w:lang w:val="en-GB"/>
              </w:rPr>
              <w:t>, that is there is a part on the closest position to the sensor.</w:t>
            </w:r>
          </w:p>
          <w:p w14:paraId="3A787A8F" w14:textId="77777777" w:rsidR="00164F33" w:rsidRDefault="00164F33" w:rsidP="00765BA6">
            <w:pPr>
              <w:spacing w:line="480" w:lineRule="auto"/>
              <w:rPr>
                <w:lang w:val="en-GB"/>
              </w:rPr>
            </w:pPr>
            <w:r>
              <w:rPr>
                <w:lang w:val="en-GB"/>
              </w:rPr>
              <w:t>The robot is placed in idle state.</w:t>
            </w:r>
          </w:p>
          <w:p w14:paraId="3B02A40E" w14:textId="77777777" w:rsidR="00164F33" w:rsidRDefault="00164F33" w:rsidP="00765BA6">
            <w:pPr>
              <w:spacing w:line="480" w:lineRule="auto"/>
              <w:rPr>
                <w:lang w:val="en-GB"/>
              </w:rPr>
            </w:pPr>
            <w:r>
              <w:rPr>
                <w:lang w:val="en-GB"/>
              </w:rPr>
              <w:t>The state in HMI is:</w:t>
            </w:r>
          </w:p>
          <w:p w14:paraId="6F5C7A56" w14:textId="77777777" w:rsidR="00164F33" w:rsidRDefault="00164F33" w:rsidP="00765BA6">
            <w:pPr>
              <w:spacing w:line="480" w:lineRule="auto"/>
              <w:rPr>
                <w:lang w:val="en-GB"/>
              </w:rPr>
            </w:pPr>
            <w:r>
              <w:rPr>
                <w:lang w:val="en-GB"/>
              </w:rPr>
              <w:t>The operator presses the start button.</w:t>
            </w:r>
          </w:p>
          <w:p w14:paraId="73AD23E7" w14:textId="76726E88" w:rsidR="00164F33" w:rsidRPr="00C96863" w:rsidRDefault="001F6BAD" w:rsidP="00765BA6">
            <w:pPr>
              <w:spacing w:line="480" w:lineRule="auto"/>
              <w:rPr>
                <w:lang w:val="en-GB"/>
              </w:rPr>
            </w:pPr>
            <w:r>
              <w:rPr>
                <w:lang w:val="en-GB"/>
              </w:rPr>
              <w:t>When the system detects the missing part, an alarm is raised</w:t>
            </w:r>
            <w:r w:rsidR="00C97E52">
              <w:rPr>
                <w:lang w:val="en-GB"/>
              </w:rPr>
              <w:t xml:space="preserve"> with a stop</w:t>
            </w:r>
            <w:r>
              <w:rPr>
                <w:lang w:val="en-GB"/>
              </w:rPr>
              <w:t xml:space="preserve"> </w:t>
            </w:r>
            <w:r w:rsidR="000048AE">
              <w:rPr>
                <w:lang w:val="en-GB"/>
              </w:rPr>
              <w:t>for station 3 (y/n)</w:t>
            </w:r>
          </w:p>
        </w:tc>
      </w:tr>
      <w:tr w:rsidR="000048AE" w:rsidRPr="008B6AE4" w14:paraId="3E8629E9" w14:textId="77777777" w:rsidTr="00765BA6">
        <w:tc>
          <w:tcPr>
            <w:tcW w:w="793" w:type="dxa"/>
          </w:tcPr>
          <w:p w14:paraId="68F1C171" w14:textId="77777777" w:rsidR="000048AE" w:rsidRDefault="000048AE" w:rsidP="00765BA6">
            <w:pPr>
              <w:rPr>
                <w:lang w:val="en-GB"/>
              </w:rPr>
            </w:pPr>
            <w:r>
              <w:rPr>
                <w:lang w:val="en-GB"/>
              </w:rPr>
              <w:t>10</w:t>
            </w:r>
          </w:p>
        </w:tc>
        <w:tc>
          <w:tcPr>
            <w:tcW w:w="8700" w:type="dxa"/>
          </w:tcPr>
          <w:p w14:paraId="095468FB" w14:textId="12D66D9B" w:rsidR="000048AE" w:rsidRDefault="000048AE" w:rsidP="00765BA6">
            <w:pPr>
              <w:spacing w:line="480" w:lineRule="auto"/>
              <w:rPr>
                <w:lang w:val="en-GB"/>
              </w:rPr>
            </w:pPr>
            <w:r>
              <w:rPr>
                <w:lang w:val="en-GB"/>
              </w:rPr>
              <w:t xml:space="preserve">The operator </w:t>
            </w:r>
            <w:r w:rsidR="0064496C">
              <w:rPr>
                <w:lang w:val="en-GB"/>
              </w:rPr>
              <w:t>completes</w:t>
            </w:r>
            <w:r>
              <w:rPr>
                <w:lang w:val="en-GB"/>
              </w:rPr>
              <w:t xml:space="preserve"> the missing part and if needed, </w:t>
            </w:r>
            <w:r w:rsidR="0064496C">
              <w:rPr>
                <w:lang w:val="en-GB"/>
              </w:rPr>
              <w:t xml:space="preserve">the part left during the </w:t>
            </w:r>
            <w:r w:rsidR="00C97E52">
              <w:rPr>
                <w:lang w:val="en-GB"/>
              </w:rPr>
              <w:t xml:space="preserve">stopped </w:t>
            </w:r>
            <w:r w:rsidR="0064496C">
              <w:rPr>
                <w:lang w:val="en-GB"/>
              </w:rPr>
              <w:t>movement.</w:t>
            </w:r>
          </w:p>
          <w:p w14:paraId="77D86C11" w14:textId="6AF4801C" w:rsidR="00C97E52" w:rsidRDefault="00C97E52" w:rsidP="00765BA6">
            <w:pPr>
              <w:spacing w:line="480" w:lineRule="auto"/>
              <w:rPr>
                <w:lang w:val="en-GB"/>
              </w:rPr>
            </w:pPr>
            <w:r>
              <w:rPr>
                <w:lang w:val="en-GB"/>
              </w:rPr>
              <w:t xml:space="preserve">The system is restarted </w:t>
            </w:r>
            <w:r w:rsidR="0092200F">
              <w:rPr>
                <w:lang w:val="en-GB"/>
              </w:rPr>
              <w:t>to Execute state.</w:t>
            </w:r>
          </w:p>
          <w:p w14:paraId="306C1C4B" w14:textId="1F07586F" w:rsidR="000048AE" w:rsidRPr="00C96863" w:rsidRDefault="0064496C" w:rsidP="00765BA6">
            <w:pPr>
              <w:spacing w:line="480" w:lineRule="auto"/>
              <w:rPr>
                <w:lang w:val="en-GB"/>
              </w:rPr>
            </w:pPr>
            <w:r>
              <w:rPr>
                <w:lang w:val="en-GB"/>
              </w:rPr>
              <w:t>The system completes successfully station four (4)</w:t>
            </w:r>
          </w:p>
        </w:tc>
      </w:tr>
    </w:tbl>
    <w:p w14:paraId="1FB34CE7" w14:textId="5977A6D1" w:rsidR="00217072" w:rsidRDefault="00217072">
      <w:pPr>
        <w:widowControl/>
        <w:suppressAutoHyphens w:val="0"/>
        <w:rPr>
          <w:rFonts w:asciiTheme="majorHAnsi" w:eastAsiaTheme="majorEastAsia" w:hAnsiTheme="majorHAnsi" w:cs="Mangal"/>
          <w:color w:val="2F5496" w:themeColor="accent1" w:themeShade="BF"/>
          <w:sz w:val="28"/>
          <w:szCs w:val="29"/>
          <w:lang w:val="en-GB"/>
        </w:rPr>
      </w:pPr>
    </w:p>
    <w:sectPr w:rsidR="0021707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8" w:right="1247" w:bottom="1673" w:left="1247" w:header="737" w:footer="82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B5ED90" w14:textId="77777777" w:rsidR="001066CB" w:rsidRDefault="001066CB">
      <w:r>
        <w:separator/>
      </w:r>
    </w:p>
  </w:endnote>
  <w:endnote w:type="continuationSeparator" w:id="0">
    <w:p w14:paraId="1206515A" w14:textId="77777777" w:rsidR="001066CB" w:rsidRDefault="001066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reestyle Script">
    <w:panose1 w:val="030804020302050B04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6C3ED" w14:textId="77777777" w:rsidR="00ED1CAC" w:rsidRDefault="00ED1CA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15F19" w14:textId="3122F18E" w:rsidR="00493D98" w:rsidRDefault="005D069D">
    <w:pPr>
      <w:pStyle w:val="Pieddepage"/>
    </w:pPr>
    <w:r>
      <w:rPr>
        <w:noProof/>
        <w:lang w:eastAsia="fr-CH" w:bidi="ar-SA"/>
      </w:rPr>
      <w:drawing>
        <wp:anchor distT="0" distB="0" distL="114300" distR="114300" simplePos="0" relativeHeight="251658240" behindDoc="1" locked="0" layoutInCell="1" allowOverlap="1" wp14:anchorId="59509159" wp14:editId="40A5BBD0">
          <wp:simplePos x="0" y="0"/>
          <wp:positionH relativeFrom="margin">
            <wp:posOffset>0</wp:posOffset>
          </wp:positionH>
          <wp:positionV relativeFrom="paragraph">
            <wp:posOffset>-70485</wp:posOffset>
          </wp:positionV>
          <wp:extent cx="885825" cy="160020"/>
          <wp:effectExtent l="0" t="0" r="0" b="0"/>
          <wp:wrapTight wrapText="bothSides">
            <wp:wrapPolygon edited="0">
              <wp:start x="0" y="0"/>
              <wp:lineTo x="0" y="18000"/>
              <wp:lineTo x="21368" y="18000"/>
              <wp:lineTo x="21368" y="0"/>
              <wp:lineTo x="0" y="0"/>
            </wp:wrapPolygon>
          </wp:wrapTight>
          <wp:docPr id="10" name="Imag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825" cy="160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93D98">
      <w:rPr>
        <w:color w:val="191919"/>
      </w:rPr>
      <w:fldChar w:fldCharType="begin"/>
    </w:r>
    <w:r w:rsidR="00493D98">
      <w:rPr>
        <w:color w:val="191919"/>
      </w:rPr>
      <w:instrText xml:space="preserve"> PAGE </w:instrText>
    </w:r>
    <w:r w:rsidR="00493D98">
      <w:rPr>
        <w:color w:val="191919"/>
      </w:rPr>
      <w:fldChar w:fldCharType="separate"/>
    </w:r>
    <w:r w:rsidR="00276A46">
      <w:rPr>
        <w:noProof/>
        <w:color w:val="191919"/>
      </w:rPr>
      <w:t>2</w:t>
    </w:r>
    <w:r w:rsidR="00493D98">
      <w:rPr>
        <w:color w:val="191919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55D88" w14:textId="7D73C0D9" w:rsidR="00F513D6" w:rsidRPr="00B535BD" w:rsidRDefault="005D069D" w:rsidP="006C05C1">
    <w:pPr>
      <w:pStyle w:val="pieds1"/>
      <w:spacing w:line="159" w:lineRule="exact"/>
      <w:ind w:left="794" w:firstLine="708"/>
      <w:rPr>
        <w:color w:val="666666"/>
      </w:rPr>
    </w:pPr>
    <w:r>
      <w:rPr>
        <w:noProof/>
        <w:lang w:eastAsia="fr-CH" w:bidi="ar-SA"/>
      </w:rPr>
      <w:drawing>
        <wp:anchor distT="0" distB="0" distL="114300" distR="114300" simplePos="0" relativeHeight="251660288" behindDoc="0" locked="0" layoutInCell="1" allowOverlap="1" wp14:anchorId="24194F39" wp14:editId="5034321F">
          <wp:simplePos x="0" y="0"/>
          <wp:positionH relativeFrom="column">
            <wp:posOffset>3554095</wp:posOffset>
          </wp:positionH>
          <wp:positionV relativeFrom="paragraph">
            <wp:posOffset>7620</wp:posOffset>
          </wp:positionV>
          <wp:extent cx="1409700" cy="161925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9700" cy="161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fr-CH" w:bidi="ar-SA"/>
      </w:rPr>
      <w:drawing>
        <wp:anchor distT="0" distB="0" distL="114300" distR="114300" simplePos="0" relativeHeight="251659264" behindDoc="0" locked="0" layoutInCell="1" allowOverlap="1" wp14:anchorId="7A010676" wp14:editId="3423B2E2">
          <wp:simplePos x="0" y="0"/>
          <wp:positionH relativeFrom="column">
            <wp:posOffset>5087620</wp:posOffset>
          </wp:positionH>
          <wp:positionV relativeFrom="paragraph">
            <wp:posOffset>-195580</wp:posOffset>
          </wp:positionV>
          <wp:extent cx="368300" cy="482600"/>
          <wp:effectExtent l="0" t="0" r="0" b="0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8300" cy="482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fr-CH" w:bidi="ar-SA"/>
      </w:rPr>
      <w:drawing>
        <wp:anchor distT="0" distB="0" distL="114300" distR="114300" simplePos="0" relativeHeight="251657216" behindDoc="1" locked="0" layoutInCell="1" allowOverlap="1" wp14:anchorId="1461DC06" wp14:editId="3BAE9027">
          <wp:simplePos x="0" y="0"/>
          <wp:positionH relativeFrom="margin">
            <wp:align>left</wp:align>
          </wp:positionH>
          <wp:positionV relativeFrom="paragraph">
            <wp:posOffset>7620</wp:posOffset>
          </wp:positionV>
          <wp:extent cx="885825" cy="160020"/>
          <wp:effectExtent l="0" t="0" r="0" b="0"/>
          <wp:wrapTight wrapText="bothSides">
            <wp:wrapPolygon edited="0">
              <wp:start x="0" y="0"/>
              <wp:lineTo x="0" y="18000"/>
              <wp:lineTo x="21368" y="18000"/>
              <wp:lineTo x="21368" y="0"/>
              <wp:lineTo x="0" y="0"/>
            </wp:wrapPolygon>
          </wp:wrapTight>
          <wp:docPr id="9" name="Imag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8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825" cy="160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0" distR="0" simplePos="0" relativeHeight="251656192" behindDoc="1" locked="0" layoutInCell="1" allowOverlap="1" wp14:anchorId="09428F1A" wp14:editId="1387E2C5">
          <wp:simplePos x="0" y="0"/>
          <wp:positionH relativeFrom="column">
            <wp:posOffset>5544185</wp:posOffset>
          </wp:positionH>
          <wp:positionV relativeFrom="page">
            <wp:posOffset>9737725</wp:posOffset>
          </wp:positionV>
          <wp:extent cx="539115" cy="539115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115" cy="53911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513D6">
      <w:rPr>
        <w:b/>
        <w:bCs/>
        <w:color w:val="3074A3"/>
      </w:rPr>
      <w:t>HES</w:t>
    </w:r>
    <w:r w:rsidR="00F513D6">
      <w:rPr>
        <w:b/>
        <w:bCs/>
        <w:color w:val="666666"/>
      </w:rPr>
      <w:t>-SO Valais-Wallis</w:t>
    </w:r>
    <w:r w:rsidR="00F513D6">
      <w:rPr>
        <w:color w:val="666666"/>
      </w:rPr>
      <w:t xml:space="preserve"> • rte du </w:t>
    </w:r>
    <w:proofErr w:type="spellStart"/>
    <w:r w:rsidR="00F513D6">
      <w:rPr>
        <w:color w:val="666666"/>
      </w:rPr>
      <w:t>Rawil</w:t>
    </w:r>
    <w:proofErr w:type="spellEnd"/>
    <w:r w:rsidR="00F513D6">
      <w:rPr>
        <w:color w:val="666666"/>
      </w:rPr>
      <w:t xml:space="preserve"> 47 • C.P. • 1950 Sion 2</w:t>
    </w:r>
  </w:p>
  <w:p w14:paraId="40421DA5" w14:textId="77777777" w:rsidR="00493D98" w:rsidRPr="00F513D6" w:rsidRDefault="00F513D6" w:rsidP="006C05C1">
    <w:pPr>
      <w:pStyle w:val="pieds1"/>
      <w:spacing w:line="159" w:lineRule="exact"/>
      <w:ind w:left="1474"/>
    </w:pPr>
    <w:r>
      <w:rPr>
        <w:color w:val="666666"/>
      </w:rPr>
      <w:t xml:space="preserve">+41 </w:t>
    </w:r>
    <w:r w:rsidR="00ED1CAC">
      <w:rPr>
        <w:color w:val="666666"/>
      </w:rPr>
      <w:t>58</w:t>
    </w:r>
    <w:r>
      <w:rPr>
        <w:color w:val="666666"/>
      </w:rPr>
      <w:t xml:space="preserve"> 606 85 23 • </w:t>
    </w:r>
    <w:r w:rsidRPr="00F513D6">
      <w:rPr>
        <w:color w:val="666666"/>
      </w:rPr>
      <w:t>info.synd</w:t>
    </w:r>
    <w:r>
      <w:rPr>
        <w:color w:val="666666"/>
      </w:rPr>
      <w:t>@hevs.ch • www.hevs.ch/synd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197326" w14:textId="77777777" w:rsidR="001066CB" w:rsidRDefault="001066CB">
      <w:r>
        <w:separator/>
      </w:r>
    </w:p>
  </w:footnote>
  <w:footnote w:type="continuationSeparator" w:id="0">
    <w:p w14:paraId="78FBA360" w14:textId="77777777" w:rsidR="001066CB" w:rsidRDefault="001066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41315" w14:textId="77777777" w:rsidR="00ED1CAC" w:rsidRDefault="00ED1CAC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FBD9C" w14:textId="77777777" w:rsidR="00ED1CAC" w:rsidRDefault="00ED1CAC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497B2" w14:textId="253D835D" w:rsidR="00493D98" w:rsidRDefault="005D069D">
    <w:r>
      <w:rPr>
        <w:noProof/>
      </w:rPr>
      <w:drawing>
        <wp:anchor distT="0" distB="0" distL="0" distR="0" simplePos="0" relativeHeight="251655168" behindDoc="1" locked="0" layoutInCell="1" allowOverlap="1" wp14:anchorId="02E4F1B5" wp14:editId="587BECEF">
          <wp:simplePos x="0" y="0"/>
          <wp:positionH relativeFrom="column">
            <wp:posOffset>2268855</wp:posOffset>
          </wp:positionH>
          <wp:positionV relativeFrom="page">
            <wp:posOffset>467995</wp:posOffset>
          </wp:positionV>
          <wp:extent cx="3707130" cy="701675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07130" cy="70167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23584B"/>
    <w:multiLevelType w:val="hybridMultilevel"/>
    <w:tmpl w:val="C262D610"/>
    <w:lvl w:ilvl="0" w:tplc="5EEACB7A">
      <w:start w:val="1"/>
      <w:numFmt w:val="decimal"/>
      <w:pStyle w:val="Titre1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514017">
    <w:abstractNumId w:val="0"/>
  </w:num>
  <w:num w:numId="2" w16cid:durableId="1632174238">
    <w:abstractNumId w:val="0"/>
    <w:lvlOverride w:ilvl="0">
      <w:startOverride w:val="1"/>
    </w:lvlOverride>
  </w:num>
  <w:num w:numId="3" w16cid:durableId="580219829">
    <w:abstractNumId w:val="0"/>
    <w:lvlOverride w:ilvl="0">
      <w:startOverride w:val="1"/>
    </w:lvlOverride>
  </w:num>
  <w:num w:numId="4" w16cid:durableId="2025090603">
    <w:abstractNumId w:val="0"/>
    <w:lvlOverride w:ilvl="0">
      <w:startOverride w:val="1"/>
    </w:lvlOverride>
  </w:num>
  <w:num w:numId="5" w16cid:durableId="103161364">
    <w:abstractNumId w:val="0"/>
    <w:lvlOverride w:ilvl="0">
      <w:startOverride w:val="1"/>
    </w:lvlOverride>
  </w:num>
  <w:num w:numId="6" w16cid:durableId="2100325736">
    <w:abstractNumId w:val="0"/>
    <w:lvlOverride w:ilvl="0">
      <w:startOverride w:val="1"/>
    </w:lvlOverride>
  </w:num>
  <w:num w:numId="7" w16cid:durableId="1569874448">
    <w:abstractNumId w:val="0"/>
  </w:num>
  <w:num w:numId="8" w16cid:durableId="1552228495">
    <w:abstractNumId w:val="0"/>
    <w:lvlOverride w:ilvl="0">
      <w:startOverride w:val="1"/>
    </w:lvlOverride>
  </w:num>
  <w:num w:numId="9" w16cid:durableId="159279103">
    <w:abstractNumId w:val="0"/>
    <w:lvlOverride w:ilvl="0">
      <w:startOverride w:val="1"/>
    </w:lvlOverride>
  </w:num>
  <w:num w:numId="10" w16cid:durableId="997659552">
    <w:abstractNumId w:val="0"/>
    <w:lvlOverride w:ilvl="0">
      <w:startOverride w:val="1"/>
    </w:lvlOverride>
  </w:num>
  <w:num w:numId="11" w16cid:durableId="399452092">
    <w:abstractNumId w:val="0"/>
    <w:lvlOverride w:ilvl="0">
      <w:startOverride w:val="1"/>
    </w:lvlOverride>
  </w:num>
  <w:num w:numId="12" w16cid:durableId="434909854">
    <w:abstractNumId w:val="0"/>
    <w:lvlOverride w:ilvl="0">
      <w:startOverride w:val="1"/>
    </w:lvlOverride>
  </w:num>
  <w:num w:numId="13" w16cid:durableId="1785149887">
    <w:abstractNumId w:val="0"/>
    <w:lvlOverride w:ilvl="0">
      <w:startOverride w:val="1"/>
    </w:lvlOverride>
  </w:num>
  <w:num w:numId="14" w16cid:durableId="28855961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proofState w:spelling="clean" w:grammar="clean"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69D"/>
    <w:rsid w:val="00000209"/>
    <w:rsid w:val="0000336A"/>
    <w:rsid w:val="000048AE"/>
    <w:rsid w:val="00051BB6"/>
    <w:rsid w:val="000623B8"/>
    <w:rsid w:val="000637E0"/>
    <w:rsid w:val="00083E60"/>
    <w:rsid w:val="0008407C"/>
    <w:rsid w:val="000A3A9A"/>
    <w:rsid w:val="000B1039"/>
    <w:rsid w:val="000B2AD7"/>
    <w:rsid w:val="000B5E2C"/>
    <w:rsid w:val="000C2DD5"/>
    <w:rsid w:val="000D0307"/>
    <w:rsid w:val="000D6F69"/>
    <w:rsid w:val="000F631F"/>
    <w:rsid w:val="001011BA"/>
    <w:rsid w:val="00104C5E"/>
    <w:rsid w:val="001066CB"/>
    <w:rsid w:val="00144F7A"/>
    <w:rsid w:val="00145888"/>
    <w:rsid w:val="00146213"/>
    <w:rsid w:val="001475EA"/>
    <w:rsid w:val="001539D6"/>
    <w:rsid w:val="00164F33"/>
    <w:rsid w:val="00184C71"/>
    <w:rsid w:val="00191BBB"/>
    <w:rsid w:val="001A7A62"/>
    <w:rsid w:val="001B740B"/>
    <w:rsid w:val="001D16DE"/>
    <w:rsid w:val="001D4343"/>
    <w:rsid w:val="001D557D"/>
    <w:rsid w:val="001E025B"/>
    <w:rsid w:val="001E0D05"/>
    <w:rsid w:val="001F3FDD"/>
    <w:rsid w:val="001F5885"/>
    <w:rsid w:val="001F6BAD"/>
    <w:rsid w:val="00217072"/>
    <w:rsid w:val="002313D4"/>
    <w:rsid w:val="002355B1"/>
    <w:rsid w:val="00276438"/>
    <w:rsid w:val="00276A46"/>
    <w:rsid w:val="0029383E"/>
    <w:rsid w:val="002B17F5"/>
    <w:rsid w:val="002C3E9B"/>
    <w:rsid w:val="002E56FB"/>
    <w:rsid w:val="002F4C1B"/>
    <w:rsid w:val="00345E95"/>
    <w:rsid w:val="00350458"/>
    <w:rsid w:val="00366F8A"/>
    <w:rsid w:val="00367608"/>
    <w:rsid w:val="0037766F"/>
    <w:rsid w:val="003850EE"/>
    <w:rsid w:val="00385AE8"/>
    <w:rsid w:val="003A67C2"/>
    <w:rsid w:val="003C08B4"/>
    <w:rsid w:val="003F1DD6"/>
    <w:rsid w:val="003F5B23"/>
    <w:rsid w:val="0040144A"/>
    <w:rsid w:val="00405EE0"/>
    <w:rsid w:val="00415D5B"/>
    <w:rsid w:val="0046360E"/>
    <w:rsid w:val="00466B6C"/>
    <w:rsid w:val="00493D98"/>
    <w:rsid w:val="004C36BD"/>
    <w:rsid w:val="004D45CE"/>
    <w:rsid w:val="004E2FE6"/>
    <w:rsid w:val="004E4031"/>
    <w:rsid w:val="004E5CF6"/>
    <w:rsid w:val="004F315B"/>
    <w:rsid w:val="004F7931"/>
    <w:rsid w:val="005009F9"/>
    <w:rsid w:val="005023DD"/>
    <w:rsid w:val="00502E88"/>
    <w:rsid w:val="005322E0"/>
    <w:rsid w:val="00547FE7"/>
    <w:rsid w:val="00564C30"/>
    <w:rsid w:val="0057771E"/>
    <w:rsid w:val="005837A0"/>
    <w:rsid w:val="00595832"/>
    <w:rsid w:val="005B5BB3"/>
    <w:rsid w:val="005C1ABF"/>
    <w:rsid w:val="005C1BBD"/>
    <w:rsid w:val="005D069D"/>
    <w:rsid w:val="005E51A0"/>
    <w:rsid w:val="005F5AAB"/>
    <w:rsid w:val="00610886"/>
    <w:rsid w:val="00634EE4"/>
    <w:rsid w:val="0064496C"/>
    <w:rsid w:val="00646367"/>
    <w:rsid w:val="00655C2D"/>
    <w:rsid w:val="00660947"/>
    <w:rsid w:val="006A1E80"/>
    <w:rsid w:val="006B0D71"/>
    <w:rsid w:val="006B5405"/>
    <w:rsid w:val="006C0448"/>
    <w:rsid w:val="006C05C1"/>
    <w:rsid w:val="006D28AA"/>
    <w:rsid w:val="006D76A7"/>
    <w:rsid w:val="006F76FD"/>
    <w:rsid w:val="00712C42"/>
    <w:rsid w:val="007305A6"/>
    <w:rsid w:val="00732EC9"/>
    <w:rsid w:val="007403C7"/>
    <w:rsid w:val="007513AE"/>
    <w:rsid w:val="00774613"/>
    <w:rsid w:val="00775F6C"/>
    <w:rsid w:val="00776C25"/>
    <w:rsid w:val="00780EF2"/>
    <w:rsid w:val="00781A01"/>
    <w:rsid w:val="007858B5"/>
    <w:rsid w:val="00791114"/>
    <w:rsid w:val="007A2FCE"/>
    <w:rsid w:val="007B06D4"/>
    <w:rsid w:val="007B6823"/>
    <w:rsid w:val="007B6F3F"/>
    <w:rsid w:val="007D0CDF"/>
    <w:rsid w:val="007D32C9"/>
    <w:rsid w:val="007D34C7"/>
    <w:rsid w:val="007E0D01"/>
    <w:rsid w:val="008129E9"/>
    <w:rsid w:val="00816435"/>
    <w:rsid w:val="00830B99"/>
    <w:rsid w:val="008316A4"/>
    <w:rsid w:val="008316BC"/>
    <w:rsid w:val="0083285D"/>
    <w:rsid w:val="008461ED"/>
    <w:rsid w:val="00851278"/>
    <w:rsid w:val="00851C5F"/>
    <w:rsid w:val="00864F11"/>
    <w:rsid w:val="00876489"/>
    <w:rsid w:val="00881949"/>
    <w:rsid w:val="008851F3"/>
    <w:rsid w:val="00886C14"/>
    <w:rsid w:val="00891E1C"/>
    <w:rsid w:val="008B2960"/>
    <w:rsid w:val="008B6AE4"/>
    <w:rsid w:val="008C6B88"/>
    <w:rsid w:val="008D541A"/>
    <w:rsid w:val="008D66B8"/>
    <w:rsid w:val="008F4C00"/>
    <w:rsid w:val="009173C7"/>
    <w:rsid w:val="0092200F"/>
    <w:rsid w:val="00927E75"/>
    <w:rsid w:val="00930CC7"/>
    <w:rsid w:val="009400A2"/>
    <w:rsid w:val="00940E36"/>
    <w:rsid w:val="009558AD"/>
    <w:rsid w:val="009652EA"/>
    <w:rsid w:val="009B7FBF"/>
    <w:rsid w:val="009F616A"/>
    <w:rsid w:val="00A151A3"/>
    <w:rsid w:val="00A1685B"/>
    <w:rsid w:val="00A20644"/>
    <w:rsid w:val="00A3518F"/>
    <w:rsid w:val="00A42D4A"/>
    <w:rsid w:val="00A54B14"/>
    <w:rsid w:val="00A83542"/>
    <w:rsid w:val="00A92B28"/>
    <w:rsid w:val="00A96611"/>
    <w:rsid w:val="00AC3000"/>
    <w:rsid w:val="00AD2522"/>
    <w:rsid w:val="00B354A6"/>
    <w:rsid w:val="00B51A33"/>
    <w:rsid w:val="00B60C3C"/>
    <w:rsid w:val="00B64D5C"/>
    <w:rsid w:val="00B81829"/>
    <w:rsid w:val="00B84587"/>
    <w:rsid w:val="00B8460B"/>
    <w:rsid w:val="00BB1065"/>
    <w:rsid w:val="00BB2B92"/>
    <w:rsid w:val="00C05C27"/>
    <w:rsid w:val="00C1727B"/>
    <w:rsid w:val="00C30516"/>
    <w:rsid w:val="00C3128A"/>
    <w:rsid w:val="00C34C53"/>
    <w:rsid w:val="00C46132"/>
    <w:rsid w:val="00C50F4E"/>
    <w:rsid w:val="00C55D3C"/>
    <w:rsid w:val="00C66B01"/>
    <w:rsid w:val="00C7045E"/>
    <w:rsid w:val="00C7299D"/>
    <w:rsid w:val="00C96863"/>
    <w:rsid w:val="00C97E52"/>
    <w:rsid w:val="00CA7B35"/>
    <w:rsid w:val="00CC0DBB"/>
    <w:rsid w:val="00CC4DB9"/>
    <w:rsid w:val="00CD04D2"/>
    <w:rsid w:val="00CD0D62"/>
    <w:rsid w:val="00CD2D9B"/>
    <w:rsid w:val="00CD6183"/>
    <w:rsid w:val="00CE6A98"/>
    <w:rsid w:val="00CF6F29"/>
    <w:rsid w:val="00D0065D"/>
    <w:rsid w:val="00D152F9"/>
    <w:rsid w:val="00D34421"/>
    <w:rsid w:val="00D35F03"/>
    <w:rsid w:val="00D50BBD"/>
    <w:rsid w:val="00D73419"/>
    <w:rsid w:val="00D84A5A"/>
    <w:rsid w:val="00D8545D"/>
    <w:rsid w:val="00DB20CD"/>
    <w:rsid w:val="00DE35E2"/>
    <w:rsid w:val="00DE3E5C"/>
    <w:rsid w:val="00DF3985"/>
    <w:rsid w:val="00E34105"/>
    <w:rsid w:val="00E51B74"/>
    <w:rsid w:val="00E71332"/>
    <w:rsid w:val="00E821D3"/>
    <w:rsid w:val="00E871DE"/>
    <w:rsid w:val="00E907C8"/>
    <w:rsid w:val="00E95988"/>
    <w:rsid w:val="00E9796E"/>
    <w:rsid w:val="00EA4862"/>
    <w:rsid w:val="00EC01DA"/>
    <w:rsid w:val="00ED1CAC"/>
    <w:rsid w:val="00EE0DE5"/>
    <w:rsid w:val="00EE2357"/>
    <w:rsid w:val="00F05B71"/>
    <w:rsid w:val="00F233D4"/>
    <w:rsid w:val="00F3511B"/>
    <w:rsid w:val="00F35768"/>
    <w:rsid w:val="00F37089"/>
    <w:rsid w:val="00F513D6"/>
    <w:rsid w:val="00F6079F"/>
    <w:rsid w:val="00F727C0"/>
    <w:rsid w:val="00F73A44"/>
    <w:rsid w:val="00F740E9"/>
    <w:rsid w:val="00F8243D"/>
    <w:rsid w:val="00F9167E"/>
    <w:rsid w:val="00FA54B4"/>
    <w:rsid w:val="00FA5E3D"/>
    <w:rsid w:val="00FB45D6"/>
    <w:rsid w:val="00FC58D1"/>
    <w:rsid w:val="00FE7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7EBCA400"/>
  <w15:chartTrackingRefBased/>
  <w15:docId w15:val="{834BE665-2145-4D7D-955F-EAF52B381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rFonts w:ascii="Arial" w:eastAsia="SimSun" w:hAnsi="Arial" w:cs="Lucida Sans"/>
      <w:kern w:val="1"/>
      <w:szCs w:val="24"/>
      <w:lang w:eastAsia="hi-IN" w:bidi="hi-IN"/>
    </w:rPr>
  </w:style>
  <w:style w:type="paragraph" w:styleId="Titre1">
    <w:name w:val="heading 1"/>
    <w:basedOn w:val="Normal"/>
    <w:next w:val="Normal"/>
    <w:link w:val="Titre1Car"/>
    <w:uiPriority w:val="9"/>
    <w:qFormat/>
    <w:rsid w:val="00791114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28"/>
      <w:szCs w:val="29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96611"/>
    <w:pPr>
      <w:keepNext/>
      <w:keepLines/>
      <w:widowControl/>
      <w:suppressAutoHyphens w:val="0"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:sz w:val="24"/>
      <w:lang w:eastAsia="en-US" w:bidi="ar-S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Policepardfaut15">
    <w:name w:val="Police par défaut15"/>
  </w:style>
  <w:style w:type="character" w:customStyle="1" w:styleId="Policepardfaut14">
    <w:name w:val="Police par défaut14"/>
  </w:style>
  <w:style w:type="character" w:customStyle="1" w:styleId="Policepardfaut13">
    <w:name w:val="Police par défaut13"/>
  </w:style>
  <w:style w:type="character" w:customStyle="1" w:styleId="Policepardfaut12">
    <w:name w:val="Police par défaut12"/>
  </w:style>
  <w:style w:type="character" w:customStyle="1" w:styleId="Policepardfaut11">
    <w:name w:val="Police par défaut11"/>
  </w:style>
  <w:style w:type="character" w:customStyle="1" w:styleId="Policepardfaut10">
    <w:name w:val="Police par défaut10"/>
  </w:style>
  <w:style w:type="character" w:customStyle="1" w:styleId="Policepardfaut9">
    <w:name w:val="Police par défaut9"/>
  </w:style>
  <w:style w:type="character" w:customStyle="1" w:styleId="Policepardfaut8">
    <w:name w:val="Police par défaut8"/>
  </w:style>
  <w:style w:type="character" w:customStyle="1" w:styleId="Policepardfaut7">
    <w:name w:val="Police par défaut7"/>
  </w:style>
  <w:style w:type="character" w:customStyle="1" w:styleId="Policepardfaut6">
    <w:name w:val="Police par défaut6"/>
  </w:style>
  <w:style w:type="character" w:customStyle="1" w:styleId="Policepardfaut5">
    <w:name w:val="Police par défaut5"/>
  </w:style>
  <w:style w:type="character" w:customStyle="1" w:styleId="Policepardfaut4">
    <w:name w:val="Police par défaut4"/>
  </w:style>
  <w:style w:type="character" w:customStyle="1" w:styleId="Policepardfaut3">
    <w:name w:val="Police par défaut3"/>
  </w:style>
  <w:style w:type="character" w:customStyle="1" w:styleId="Policepardfaut2">
    <w:name w:val="Police par défaut2"/>
  </w:style>
  <w:style w:type="character" w:customStyle="1" w:styleId="Policepardfaut1">
    <w:name w:val="Police par défaut1"/>
  </w:style>
  <w:style w:type="character" w:customStyle="1" w:styleId="En-tteCar">
    <w:name w:val="En-tête Car"/>
    <w:basedOn w:val="Policepardfaut1"/>
  </w:style>
  <w:style w:type="character" w:customStyle="1" w:styleId="PieddepageCar">
    <w:name w:val="Pied de page Car"/>
    <w:basedOn w:val="Policepardfaut1"/>
  </w:style>
  <w:style w:type="character" w:customStyle="1" w:styleId="TextedebullesCar">
    <w:name w:val="Texte de bulles Car"/>
    <w:rPr>
      <w:rFonts w:ascii="Tahoma" w:hAnsi="Tahoma" w:cs="Tahoma"/>
      <w:sz w:val="16"/>
      <w:szCs w:val="16"/>
    </w:rPr>
  </w:style>
  <w:style w:type="character" w:customStyle="1" w:styleId="ArialregularCar">
    <w:name w:val="Arial_regular Car"/>
    <w:rPr>
      <w:rFonts w:ascii="Arial" w:eastAsia="SimSun" w:hAnsi="Arial" w:cs="Arial"/>
      <w:color w:val="000000"/>
      <w:kern w:val="1"/>
      <w:szCs w:val="18"/>
      <w:lang w:eastAsia="hi-IN" w:bidi="hi-IN"/>
    </w:rPr>
  </w:style>
  <w:style w:type="character" w:customStyle="1" w:styleId="ArialboldCar">
    <w:name w:val="Arial_bold Car"/>
    <w:rPr>
      <w:rFonts w:ascii="Arial" w:eastAsia="SimSun" w:hAnsi="Arial" w:cs="Arial"/>
      <w:b/>
      <w:color w:val="000000"/>
      <w:kern w:val="1"/>
      <w:szCs w:val="18"/>
      <w:lang w:eastAsia="hi-IN" w:bidi="hi-IN"/>
    </w:rPr>
  </w:style>
  <w:style w:type="character" w:customStyle="1" w:styleId="ArialboldadresseCar">
    <w:name w:val="Arial_bold_adresse Car"/>
    <w:basedOn w:val="ArialboldCar"/>
    <w:rPr>
      <w:rFonts w:ascii="Arial" w:eastAsia="SimSun" w:hAnsi="Arial" w:cs="Arial"/>
      <w:b/>
      <w:color w:val="000000"/>
      <w:kern w:val="1"/>
      <w:szCs w:val="18"/>
      <w:lang w:eastAsia="hi-IN" w:bidi="hi-IN"/>
    </w:rPr>
  </w:style>
  <w:style w:type="character" w:customStyle="1" w:styleId="ArialregularadresseCar">
    <w:name w:val="Arial_regular_adresse Car"/>
    <w:basedOn w:val="ArialregularCar"/>
    <w:rPr>
      <w:rFonts w:ascii="Arial" w:eastAsia="SimSun" w:hAnsi="Arial" w:cs="Arial"/>
      <w:color w:val="000000"/>
      <w:kern w:val="1"/>
      <w:szCs w:val="18"/>
      <w:lang w:eastAsia="hi-IN" w:bidi="hi-IN"/>
    </w:rPr>
  </w:style>
  <w:style w:type="character" w:customStyle="1" w:styleId="ArialregulardateCar">
    <w:name w:val="Arial_regular_date Car"/>
    <w:basedOn w:val="ArialregularCar"/>
    <w:rPr>
      <w:rFonts w:ascii="Arial" w:eastAsia="SimSun" w:hAnsi="Arial" w:cs="Arial"/>
      <w:color w:val="000000"/>
      <w:kern w:val="1"/>
      <w:szCs w:val="18"/>
      <w:lang w:eastAsia="hi-IN" w:bidi="hi-IN"/>
    </w:rPr>
  </w:style>
  <w:style w:type="character" w:customStyle="1" w:styleId="Arialboldtitre1Car">
    <w:name w:val="Arial_bold_titre1 Car"/>
    <w:rPr>
      <w:rFonts w:ascii="Arial" w:eastAsia="SimSun" w:hAnsi="Arial" w:cs="Arial"/>
      <w:b/>
      <w:kern w:val="1"/>
      <w:sz w:val="32"/>
      <w:szCs w:val="32"/>
      <w:lang w:eastAsia="hi-IN" w:bidi="hi-IN"/>
    </w:rPr>
  </w:style>
  <w:style w:type="character" w:customStyle="1" w:styleId="Arialboldtitre2Car">
    <w:name w:val="Arial_bold_titre2 Car"/>
    <w:rPr>
      <w:rFonts w:ascii="Arial" w:eastAsia="SimSun" w:hAnsi="Arial" w:cs="Arial"/>
      <w:b/>
      <w:kern w:val="1"/>
      <w:sz w:val="22"/>
      <w:szCs w:val="22"/>
      <w:lang w:eastAsia="hi-IN" w:bidi="hi-IN"/>
    </w:rPr>
  </w:style>
  <w:style w:type="character" w:customStyle="1" w:styleId="ArialboldsignatureCar">
    <w:name w:val="Arial_bold_signature Car"/>
    <w:basedOn w:val="ArialboldCar"/>
    <w:rPr>
      <w:rFonts w:ascii="Arial" w:eastAsia="SimSun" w:hAnsi="Arial" w:cs="Arial"/>
      <w:b/>
      <w:color w:val="000000"/>
      <w:kern w:val="1"/>
      <w:szCs w:val="18"/>
      <w:lang w:eastAsia="hi-IN" w:bidi="hi-IN"/>
    </w:rPr>
  </w:style>
  <w:style w:type="character" w:customStyle="1" w:styleId="ArialregularannexeCar">
    <w:name w:val="Arial_regular_annexe Car"/>
    <w:basedOn w:val="ArialregularCar"/>
    <w:rPr>
      <w:rFonts w:ascii="Arial" w:eastAsia="SimSun" w:hAnsi="Arial" w:cs="Arial"/>
      <w:color w:val="000000"/>
      <w:kern w:val="1"/>
      <w:szCs w:val="18"/>
      <w:lang w:eastAsia="hi-IN" w:bidi="hi-IN"/>
    </w:rPr>
  </w:style>
  <w:style w:type="character" w:customStyle="1" w:styleId="Caractresdenumrotation">
    <w:name w:val="Caractères de numérotation"/>
  </w:style>
  <w:style w:type="character" w:customStyle="1" w:styleId="Caractresdenotedebasdepage">
    <w:name w:val="Caractères de note de bas de page"/>
  </w:style>
  <w:style w:type="character" w:customStyle="1" w:styleId="Appelnotedebasdep1">
    <w:name w:val="Appel note de bas de p.1"/>
    <w:rPr>
      <w:vertAlign w:val="superscript"/>
    </w:rPr>
  </w:style>
  <w:style w:type="paragraph" w:customStyle="1" w:styleId="Titre15">
    <w:name w:val="Titre15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styleId="Corpsdetexte">
    <w:name w:val="Body Text"/>
    <w:basedOn w:val="Normal"/>
    <w:pPr>
      <w:spacing w:after="120"/>
    </w:pPr>
  </w:style>
  <w:style w:type="paragraph" w:styleId="Liste">
    <w:name w:val="List"/>
    <w:basedOn w:val="Corpsdetexte"/>
    <w:rPr>
      <w:rFonts w:cs="Mangal"/>
    </w:rPr>
  </w:style>
  <w:style w:type="paragraph" w:customStyle="1" w:styleId="Lgende15">
    <w:name w:val="Légende15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customStyle="1" w:styleId="Titre14">
    <w:name w:val="Titre14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14">
    <w:name w:val="Légende14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13">
    <w:name w:val="Titre13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13">
    <w:name w:val="Légende13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12">
    <w:name w:val="Titre12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12">
    <w:name w:val="Légende12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11">
    <w:name w:val="Titre11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11">
    <w:name w:val="Légende11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10">
    <w:name w:val="Titre10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10">
    <w:name w:val="Légende10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9">
    <w:name w:val="Titre9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9">
    <w:name w:val="Légende9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8">
    <w:name w:val="Titre8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8">
    <w:name w:val="Légende8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7">
    <w:name w:val="Titre7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7">
    <w:name w:val="Légende7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6">
    <w:name w:val="Titre6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6">
    <w:name w:val="Légende6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5">
    <w:name w:val="Titre5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5">
    <w:name w:val="Légende5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4">
    <w:name w:val="Titre4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4">
    <w:name w:val="Légende4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30">
    <w:name w:val="Titre3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3">
    <w:name w:val="Légende3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2">
    <w:name w:val="Titre2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2">
    <w:name w:val="Légende2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16">
    <w:name w:val="Titre1"/>
    <w:basedOn w:val="Normal"/>
    <w:next w:val="Corpsdetexte"/>
    <w:pPr>
      <w:keepNext/>
      <w:spacing w:before="240" w:after="120"/>
    </w:pPr>
    <w:rPr>
      <w:rFonts w:eastAsia="Microsoft YaHei" w:cs="Mangal"/>
      <w:sz w:val="28"/>
      <w:szCs w:val="28"/>
    </w:rPr>
  </w:style>
  <w:style w:type="paragraph" w:customStyle="1" w:styleId="Lgende1">
    <w:name w:val="Légende1"/>
    <w:basedOn w:val="Normal"/>
    <w:pPr>
      <w:suppressLineNumbers/>
      <w:spacing w:before="120" w:after="120"/>
    </w:pPr>
    <w:rPr>
      <w:rFonts w:cs="Mangal"/>
      <w:i/>
      <w:iCs/>
      <w:sz w:val="24"/>
    </w:rPr>
  </w:style>
  <w:style w:type="paragraph" w:styleId="En-tte">
    <w:name w:val="header"/>
    <w:basedOn w:val="Normal"/>
    <w:rPr>
      <w:rFonts w:cs="Arial"/>
    </w:rPr>
  </w:style>
  <w:style w:type="paragraph" w:styleId="Pieddepage">
    <w:name w:val="footer"/>
    <w:basedOn w:val="Normal"/>
    <w:pPr>
      <w:jc w:val="center"/>
      <w:textAlignment w:val="bottom"/>
    </w:pPr>
    <w:rPr>
      <w:rFonts w:cs="Arial"/>
      <w:sz w:val="18"/>
    </w:rPr>
  </w:style>
  <w:style w:type="paragraph" w:styleId="Textedebulles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Arialregular">
    <w:name w:val="Arial_regular"/>
    <w:basedOn w:val="Normal"/>
    <w:pPr>
      <w:jc w:val="both"/>
    </w:pPr>
    <w:rPr>
      <w:rFonts w:cs="Arial"/>
      <w:color w:val="000000"/>
      <w:szCs w:val="18"/>
    </w:rPr>
  </w:style>
  <w:style w:type="paragraph" w:customStyle="1" w:styleId="Arialbold">
    <w:name w:val="Arial_bold"/>
    <w:basedOn w:val="Normal"/>
    <w:pPr>
      <w:ind w:firstLine="6236"/>
    </w:pPr>
    <w:rPr>
      <w:rFonts w:cs="Arial"/>
      <w:b/>
      <w:color w:val="000000"/>
      <w:szCs w:val="18"/>
    </w:rPr>
  </w:style>
  <w:style w:type="paragraph" w:customStyle="1" w:styleId="Arialboldadresse">
    <w:name w:val="Arial_bold_adresse"/>
    <w:basedOn w:val="Arialbold"/>
  </w:style>
  <w:style w:type="paragraph" w:customStyle="1" w:styleId="Arialregularadresse">
    <w:name w:val="Arial_regular_adresse"/>
    <w:basedOn w:val="Arialregular"/>
    <w:pPr>
      <w:ind w:firstLine="6849"/>
    </w:pPr>
  </w:style>
  <w:style w:type="paragraph" w:customStyle="1" w:styleId="Arialregulardate">
    <w:name w:val="Arial_regular_date"/>
    <w:basedOn w:val="Arialregular"/>
    <w:pPr>
      <w:spacing w:before="960"/>
      <w:ind w:firstLine="6849"/>
    </w:pPr>
  </w:style>
  <w:style w:type="paragraph" w:customStyle="1" w:styleId="Arialboldtitre1">
    <w:name w:val="Arial_bold_titre1"/>
    <w:basedOn w:val="Normal"/>
    <w:pPr>
      <w:spacing w:before="960"/>
    </w:pPr>
    <w:rPr>
      <w:rFonts w:cs="Arial"/>
      <w:b/>
      <w:sz w:val="32"/>
      <w:szCs w:val="32"/>
    </w:rPr>
  </w:style>
  <w:style w:type="paragraph" w:customStyle="1" w:styleId="Arialboldtitre2">
    <w:name w:val="Arial_bold_titre2"/>
    <w:basedOn w:val="Normal"/>
    <w:pPr>
      <w:spacing w:after="960"/>
    </w:pPr>
    <w:rPr>
      <w:rFonts w:cs="Arial"/>
      <w:b/>
      <w:sz w:val="22"/>
      <w:szCs w:val="22"/>
    </w:rPr>
  </w:style>
  <w:style w:type="paragraph" w:customStyle="1" w:styleId="Arialboldsignature">
    <w:name w:val="Arial_bold_signature"/>
    <w:basedOn w:val="Arialbold"/>
    <w:pPr>
      <w:spacing w:before="760"/>
    </w:pPr>
  </w:style>
  <w:style w:type="paragraph" w:customStyle="1" w:styleId="Arialregularannexe">
    <w:name w:val="Arial_regular_annexe"/>
    <w:basedOn w:val="Arialregular"/>
    <w:pPr>
      <w:jc w:val="left"/>
    </w:pPr>
  </w:style>
  <w:style w:type="paragraph" w:customStyle="1" w:styleId="Contenudetableau">
    <w:name w:val="Contenu de tableau"/>
    <w:basedOn w:val="Normal"/>
    <w:pPr>
      <w:suppressLineNumbers/>
    </w:pPr>
  </w:style>
  <w:style w:type="paragraph" w:customStyle="1" w:styleId="Titredetableau">
    <w:name w:val="Titre de tableau"/>
    <w:basedOn w:val="Contenudetableau"/>
    <w:pPr>
      <w:jc w:val="center"/>
    </w:pPr>
    <w:rPr>
      <w:b/>
      <w:bCs/>
    </w:rPr>
  </w:style>
  <w:style w:type="paragraph" w:styleId="Notedebasdepage">
    <w:name w:val="footnote text"/>
    <w:basedOn w:val="Normal"/>
    <w:pPr>
      <w:suppressLineNumbers/>
      <w:ind w:left="283" w:hanging="283"/>
    </w:pPr>
    <w:rPr>
      <w:szCs w:val="20"/>
    </w:rPr>
  </w:style>
  <w:style w:type="paragraph" w:customStyle="1" w:styleId="pieds1">
    <w:name w:val="pieds1"/>
    <w:basedOn w:val="Pieddepage"/>
    <w:pPr>
      <w:spacing w:line="153" w:lineRule="exact"/>
      <w:ind w:left="1361"/>
      <w:jc w:val="left"/>
    </w:pPr>
    <w:rPr>
      <w:sz w:val="14"/>
    </w:rPr>
  </w:style>
  <w:style w:type="paragraph" w:customStyle="1" w:styleId="pieds2">
    <w:name w:val="pieds2"/>
    <w:basedOn w:val="pieds1"/>
    <w:pPr>
      <w:tabs>
        <w:tab w:val="left" w:pos="4339"/>
        <w:tab w:val="center" w:pos="4706"/>
      </w:tabs>
      <w:ind w:left="0"/>
      <w:jc w:val="center"/>
    </w:pPr>
    <w:rPr>
      <w:sz w:val="18"/>
      <w:szCs w:val="18"/>
    </w:rPr>
  </w:style>
  <w:style w:type="table" w:styleId="Grilledutableau">
    <w:name w:val="Table Grid"/>
    <w:basedOn w:val="TableauNormal"/>
    <w:uiPriority w:val="39"/>
    <w:rsid w:val="006F76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A9661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Titre1Car">
    <w:name w:val="Titre 1 Car"/>
    <w:basedOn w:val="Policepardfaut"/>
    <w:link w:val="Titre1"/>
    <w:uiPriority w:val="9"/>
    <w:rsid w:val="00791114"/>
    <w:rPr>
      <w:rFonts w:asciiTheme="majorHAnsi" w:eastAsiaTheme="majorEastAsia" w:hAnsiTheme="majorHAnsi" w:cs="Mangal"/>
      <w:color w:val="2F5496" w:themeColor="accent1" w:themeShade="BF"/>
      <w:kern w:val="1"/>
      <w:sz w:val="28"/>
      <w:szCs w:val="29"/>
      <w:lang w:eastAsia="hi-IN" w:bidi="hi-IN"/>
    </w:rPr>
  </w:style>
  <w:style w:type="paragraph" w:styleId="Titre">
    <w:name w:val="Title"/>
    <w:basedOn w:val="Normal"/>
    <w:next w:val="Normal"/>
    <w:link w:val="TitreCar"/>
    <w:uiPriority w:val="10"/>
    <w:qFormat/>
    <w:rsid w:val="00646367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reCar">
    <w:name w:val="Titre Car"/>
    <w:basedOn w:val="Policepardfaut"/>
    <w:link w:val="Titre"/>
    <w:uiPriority w:val="10"/>
    <w:rsid w:val="00646367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customStyle="1" w:styleId="Default">
    <w:name w:val="Default"/>
    <w:rsid w:val="008316A4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5.jpeg"/><Relationship Id="rId1" Type="http://schemas.openxmlformats.org/officeDocument/2006/relationships/image" Target="media/image4.png"/><Relationship Id="rId4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EDRIC~1.LEN\AppData\Local\Temp\04_HEI_A4_HEI_SYND_En_Couleur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04_HEI_A4_HEI_SYND_En_Couleur.dot</Template>
  <TotalTime>0</TotalTime>
  <Pages>4</Pages>
  <Words>556</Words>
  <Characters>3172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HES-SO // Valais - Wallis</Company>
  <LinksUpToDate>false</LinksUpToDate>
  <CharactersWithSpaces>3721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Cédric Lenoir</dc:creator>
  <cp:keywords/>
  <cp:lastModifiedBy>Lenoir Cédric</cp:lastModifiedBy>
  <cp:revision>91</cp:revision>
  <cp:lastPrinted>1899-12-31T23:00:00Z</cp:lastPrinted>
  <dcterms:created xsi:type="dcterms:W3CDTF">2021-03-26T12:57:00Z</dcterms:created>
  <dcterms:modified xsi:type="dcterms:W3CDTF">2022-04-12T14:32:00Z</dcterms:modified>
</cp:coreProperties>
</file>